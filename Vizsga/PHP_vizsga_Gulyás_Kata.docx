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C7DF8" w14:textId="77777777" w:rsidR="00D16FF8" w:rsidRPr="001537EA" w:rsidRDefault="00206842">
      <w:pPr>
        <w:pStyle w:val="Cmsor1"/>
      </w:pPr>
      <w:r w:rsidRPr="001537EA">
        <w:t>PROOKTATÁS</w:t>
      </w:r>
      <w:r w:rsidR="006B1415" w:rsidRPr="001537EA">
        <w:t xml:space="preserve"> PHP és SQL</w:t>
      </w:r>
      <w:r w:rsidRPr="001537EA">
        <w:t xml:space="preserve"> TESZT</w:t>
      </w:r>
    </w:p>
    <w:tbl>
      <w:tblPr>
        <w:tblW w:w="5075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First table has test information including instructor, name, class and period. Second table has date"/>
      </w:tblPr>
      <w:tblGrid>
        <w:gridCol w:w="1551"/>
        <w:gridCol w:w="3114"/>
        <w:gridCol w:w="1372"/>
        <w:gridCol w:w="3271"/>
      </w:tblGrid>
      <w:tr w:rsidR="00D16FF8" w:rsidRPr="001537EA" w14:paraId="5C3F95CD" w14:textId="77777777" w:rsidTr="0041587A">
        <w:trPr>
          <w:jc w:val="center"/>
        </w:trPr>
        <w:tc>
          <w:tcPr>
            <w:tcW w:w="1525" w:type="dxa"/>
            <w:tcBorders>
              <w:bottom w:val="single" w:sz="12" w:space="0" w:color="7F7F7F" w:themeColor="text1" w:themeTint="80"/>
            </w:tcBorders>
          </w:tcPr>
          <w:sdt>
            <w:sdtPr>
              <w:alias w:val="Name:"/>
              <w:tag w:val="Name:"/>
              <w:id w:val="1974629918"/>
              <w:placeholder>
                <w:docPart w:val="D15CF09A19CC49D5A0A7FDDD57AAD0AC"/>
              </w:placeholder>
              <w:temporary/>
              <w:showingPlcHdr/>
            </w:sdtPr>
            <w:sdtContent>
              <w:p w14:paraId="364973C1" w14:textId="77777777" w:rsidR="00F65E87" w:rsidRPr="001537EA" w:rsidRDefault="00A26BCF" w:rsidP="00A26BCF">
                <w:pPr>
                  <w:pStyle w:val="Cmsor2"/>
                </w:pPr>
                <w:r w:rsidRPr="001537EA">
                  <w:rPr>
                    <w:lang w:bidi="en-GB"/>
                  </w:rPr>
                  <w:t>Name</w:t>
                </w:r>
              </w:p>
            </w:sdtContent>
          </w:sdt>
        </w:tc>
        <w:tc>
          <w:tcPr>
            <w:tcW w:w="3061" w:type="dxa"/>
            <w:tcBorders>
              <w:bottom w:val="single" w:sz="12" w:space="0" w:color="7F7F7F" w:themeColor="text1" w:themeTint="80"/>
            </w:tcBorders>
          </w:tcPr>
          <w:p w14:paraId="3AEA72E1" w14:textId="4A833BF1" w:rsidR="00D16FF8" w:rsidRPr="001537EA" w:rsidRDefault="00031772" w:rsidP="004B4ED7">
            <w:r w:rsidRPr="001537EA">
              <w:t>Gulyás Kata</w:t>
            </w:r>
          </w:p>
        </w:tc>
        <w:tc>
          <w:tcPr>
            <w:tcW w:w="1349" w:type="dxa"/>
            <w:tcBorders>
              <w:bottom w:val="single" w:sz="12" w:space="0" w:color="7F7F7F" w:themeColor="text1" w:themeTint="80"/>
            </w:tcBorders>
          </w:tcPr>
          <w:p w14:paraId="4F45EB51" w14:textId="77777777" w:rsidR="00D16FF8" w:rsidRPr="001537EA" w:rsidRDefault="00000000" w:rsidP="00A26BCF">
            <w:pPr>
              <w:pStyle w:val="Cmsor2"/>
            </w:pPr>
            <w:sdt>
              <w:sdtPr>
                <w:alias w:val="Class:"/>
                <w:tag w:val="Class:"/>
                <w:id w:val="-1230386364"/>
                <w:placeholder>
                  <w:docPart w:val="996C5261548746A78340782EEA50B9B9"/>
                </w:placeholder>
                <w:temporary/>
                <w:showingPlcHdr/>
              </w:sdtPr>
              <w:sdtContent>
                <w:r w:rsidR="00A26BCF" w:rsidRPr="001537EA">
                  <w:rPr>
                    <w:lang w:bidi="en-GB"/>
                  </w:rPr>
                  <w:t>Class</w:t>
                </w:r>
              </w:sdtContent>
            </w:sdt>
          </w:p>
        </w:tc>
        <w:tc>
          <w:tcPr>
            <w:tcW w:w="3216" w:type="dxa"/>
            <w:tcBorders>
              <w:bottom w:val="single" w:sz="12" w:space="0" w:color="7F7F7F" w:themeColor="text1" w:themeTint="80"/>
            </w:tcBorders>
          </w:tcPr>
          <w:p w14:paraId="48616A80" w14:textId="310366B5" w:rsidR="00D16FF8" w:rsidRPr="001537EA" w:rsidRDefault="00031772" w:rsidP="004B4ED7">
            <w:r w:rsidRPr="001537EA">
              <w:t>Back-end PH</w:t>
            </w:r>
            <w:r w:rsidR="006912FB">
              <w:t>p</w:t>
            </w:r>
          </w:p>
        </w:tc>
      </w:tr>
      <w:tr w:rsidR="00D16FF8" w:rsidRPr="001537EA" w14:paraId="5109C81A" w14:textId="77777777" w:rsidTr="0041587A">
        <w:trPr>
          <w:jc w:val="center"/>
        </w:trPr>
        <w:tc>
          <w:tcPr>
            <w:tcW w:w="1525" w:type="dxa"/>
            <w:tcBorders>
              <w:top w:val="single" w:sz="12" w:space="0" w:color="7F7F7F" w:themeColor="text1" w:themeTint="80"/>
            </w:tcBorders>
          </w:tcPr>
          <w:p w14:paraId="0E62C97E" w14:textId="77777777" w:rsidR="00D16FF8" w:rsidRPr="001537EA" w:rsidRDefault="00000000" w:rsidP="00A26BCF">
            <w:pPr>
              <w:pStyle w:val="Cmsor2"/>
            </w:pPr>
            <w:sdt>
              <w:sdtPr>
                <w:alias w:val="Instructor:"/>
                <w:tag w:val="Instructor:"/>
                <w:id w:val="1075863642"/>
                <w:placeholder>
                  <w:docPart w:val="4A8FC38EA4384D69BBC45749FA904114"/>
                </w:placeholder>
                <w:temporary/>
                <w:showingPlcHdr/>
              </w:sdtPr>
              <w:sdtContent>
                <w:r w:rsidR="00A26BCF" w:rsidRPr="001537EA">
                  <w:rPr>
                    <w:lang w:bidi="en-GB"/>
                  </w:rPr>
                  <w:t>Instructor</w:t>
                </w:r>
              </w:sdtContent>
            </w:sdt>
          </w:p>
        </w:tc>
        <w:tc>
          <w:tcPr>
            <w:tcW w:w="3061" w:type="dxa"/>
            <w:tcBorders>
              <w:top w:val="single" w:sz="12" w:space="0" w:color="7F7F7F" w:themeColor="text1" w:themeTint="80"/>
            </w:tcBorders>
          </w:tcPr>
          <w:p w14:paraId="7ED8AF73" w14:textId="04B30BEE" w:rsidR="00D16FF8" w:rsidRPr="001537EA" w:rsidRDefault="005A69C2" w:rsidP="005A69C2">
            <w:proofErr w:type="spellStart"/>
            <w:r w:rsidRPr="001537EA">
              <w:t>Neuprond</w:t>
            </w:r>
            <w:proofErr w:type="spellEnd"/>
            <w:r w:rsidRPr="001537EA">
              <w:t xml:space="preserve"> István</w:t>
            </w:r>
          </w:p>
        </w:tc>
        <w:tc>
          <w:tcPr>
            <w:tcW w:w="1349" w:type="dxa"/>
            <w:tcBorders>
              <w:top w:val="single" w:sz="12" w:space="0" w:color="7F7F7F" w:themeColor="text1" w:themeTint="80"/>
              <w:bottom w:val="single" w:sz="4" w:space="0" w:color="7F7F7F" w:themeColor="text1" w:themeTint="80"/>
            </w:tcBorders>
          </w:tcPr>
          <w:p w14:paraId="59CFD652" w14:textId="77777777" w:rsidR="00D16FF8" w:rsidRPr="001537EA" w:rsidRDefault="00000000" w:rsidP="00A26BCF">
            <w:pPr>
              <w:pStyle w:val="Cmsor2"/>
            </w:pPr>
            <w:sdt>
              <w:sdtPr>
                <w:alias w:val="Period:"/>
                <w:tag w:val="Period:"/>
                <w:id w:val="-443624008"/>
                <w:placeholder>
                  <w:docPart w:val="A094C7761B1445A9B1FEFF27F1FCD845"/>
                </w:placeholder>
                <w:temporary/>
                <w:showingPlcHdr/>
              </w:sdtPr>
              <w:sdtContent>
                <w:r w:rsidR="00A26BCF" w:rsidRPr="001537EA">
                  <w:rPr>
                    <w:lang w:bidi="en-GB"/>
                  </w:rPr>
                  <w:t>Period</w:t>
                </w:r>
              </w:sdtContent>
            </w:sdt>
          </w:p>
        </w:tc>
        <w:tc>
          <w:tcPr>
            <w:tcW w:w="3216" w:type="dxa"/>
            <w:tcBorders>
              <w:top w:val="single" w:sz="12" w:space="0" w:color="7F7F7F" w:themeColor="text1" w:themeTint="80"/>
            </w:tcBorders>
          </w:tcPr>
          <w:p w14:paraId="155DF842" w14:textId="01F0B510" w:rsidR="00D16FF8" w:rsidRPr="001537EA" w:rsidRDefault="00031772" w:rsidP="004B4ED7">
            <w:r w:rsidRPr="001537EA">
              <w:t>Május</w:t>
            </w:r>
            <w:r w:rsidR="003D345C">
              <w:t xml:space="preserve"> - augusztus</w:t>
            </w:r>
          </w:p>
        </w:tc>
      </w:tr>
    </w:tbl>
    <w:tbl>
      <w:tblPr>
        <w:tblStyle w:val="Tblzatrcsosvilgos1"/>
        <w:tblW w:w="5075" w:type="pct"/>
        <w:jc w:val="center"/>
        <w:tblBorders>
          <w:top w:val="none" w:sz="0" w:space="0" w:color="auto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First table has test information including instructor, name, class and period. Second table has date"/>
      </w:tblPr>
      <w:tblGrid>
        <w:gridCol w:w="1551"/>
        <w:gridCol w:w="7757"/>
      </w:tblGrid>
      <w:tr w:rsidR="004B4ED7" w:rsidRPr="001537EA" w14:paraId="461F5BBA" w14:textId="77777777" w:rsidTr="0041587A">
        <w:trPr>
          <w:jc w:val="center"/>
        </w:trPr>
        <w:sdt>
          <w:sdtPr>
            <w:alias w:val="Date:"/>
            <w:tag w:val="Date:"/>
            <w:id w:val="-155149727"/>
            <w:placeholder>
              <w:docPart w:val="A55539838B9D4AE88711F3CB165F0180"/>
            </w:placeholder>
            <w:temporary/>
            <w:showingPlcHdr/>
          </w:sdtPr>
          <w:sdtContent>
            <w:tc>
              <w:tcPr>
                <w:tcW w:w="1525" w:type="dxa"/>
              </w:tcPr>
              <w:p w14:paraId="7F4E7C43" w14:textId="77777777" w:rsidR="004B4ED7" w:rsidRPr="001537EA" w:rsidRDefault="00A26BCF" w:rsidP="00F65E87">
                <w:pPr>
                  <w:pStyle w:val="Cmsor2"/>
                  <w:spacing w:after="120" w:line="276" w:lineRule="auto"/>
                </w:pPr>
                <w:r w:rsidRPr="001537EA">
                  <w:rPr>
                    <w:lang w:bidi="en-GB"/>
                  </w:rPr>
                  <w:t>Date</w:t>
                </w:r>
              </w:p>
            </w:tc>
          </w:sdtContent>
        </w:sdt>
        <w:tc>
          <w:tcPr>
            <w:tcW w:w="7626" w:type="dxa"/>
          </w:tcPr>
          <w:p w14:paraId="010208FC" w14:textId="502F0164" w:rsidR="004B4ED7" w:rsidRPr="001537EA" w:rsidRDefault="005A69C2" w:rsidP="005A69C2">
            <w:pPr>
              <w:spacing w:after="120" w:line="276" w:lineRule="auto"/>
            </w:pPr>
            <w:r w:rsidRPr="001537EA">
              <w:t>2026.08.27</w:t>
            </w:r>
          </w:p>
        </w:tc>
      </w:tr>
    </w:tbl>
    <w:p w14:paraId="1CFD6EDD" w14:textId="6A82A5B8" w:rsidR="00D16FF8" w:rsidRPr="001537EA" w:rsidRDefault="003D7FF6">
      <w:pPr>
        <w:pStyle w:val="Cmsor3"/>
        <w:numPr>
          <w:ilvl w:val="0"/>
          <w:numId w:val="13"/>
        </w:numPr>
        <w:jc w:val="both"/>
      </w:pPr>
      <w:r w:rsidRPr="001537EA">
        <w:rPr>
          <w:sz w:val="28"/>
          <w:szCs w:val="28"/>
        </w:rPr>
        <w:t>M</w:t>
      </w:r>
      <w:r w:rsidR="003A7381" w:rsidRPr="001537EA">
        <w:rPr>
          <w:sz w:val="28"/>
          <w:szCs w:val="28"/>
        </w:rPr>
        <w:t>elyik a helyes PHP kódblokk jelölés?</w:t>
      </w:r>
      <w:r w:rsidR="003A7381" w:rsidRPr="001537EA">
        <w:t xml:space="preserve"> Kérem karikázza be</w:t>
      </w:r>
      <w:r w:rsidR="006D229A" w:rsidRPr="001537EA">
        <w:t xml:space="preserve"> / tegye vastag betűssé</w:t>
      </w:r>
      <w:r w:rsidR="003A7381" w:rsidRPr="001537EA">
        <w:t xml:space="preserve"> a megfelelő válasz betűjelét!</w:t>
      </w:r>
      <w:r w:rsidR="00463E74" w:rsidRPr="001537EA">
        <w:t xml:space="preserve"> (5p)</w:t>
      </w:r>
    </w:p>
    <w:p w14:paraId="4192CA02" w14:textId="77777777" w:rsidR="003D7FF6" w:rsidRPr="001537EA" w:rsidRDefault="003D7FF6" w:rsidP="003D7FF6">
      <w:pPr>
        <w:pStyle w:val="Listaszerbekezds"/>
        <w:numPr>
          <w:ilvl w:val="0"/>
          <w:numId w:val="12"/>
        </w:numPr>
      </w:pPr>
      <w:r w:rsidRPr="001537EA">
        <w:t xml:space="preserve">&lt;% %&gt; </w:t>
      </w:r>
    </w:p>
    <w:p w14:paraId="375C91A2" w14:textId="77777777" w:rsidR="003D7FF6" w:rsidRPr="001537EA" w:rsidRDefault="003D7FF6" w:rsidP="003D7FF6">
      <w:pPr>
        <w:pStyle w:val="Listaszerbekezds"/>
        <w:numPr>
          <w:ilvl w:val="0"/>
          <w:numId w:val="12"/>
        </w:numPr>
      </w:pPr>
      <w:r w:rsidRPr="001537EA">
        <w:t xml:space="preserve">&lt;? ?&gt; </w:t>
      </w:r>
    </w:p>
    <w:p w14:paraId="754BC4B2" w14:textId="77777777" w:rsidR="003D7FF6" w:rsidRPr="001537EA" w:rsidRDefault="003D7FF6" w:rsidP="003D7FF6">
      <w:pPr>
        <w:pStyle w:val="Listaszerbekezds"/>
        <w:numPr>
          <w:ilvl w:val="0"/>
          <w:numId w:val="12"/>
        </w:numPr>
      </w:pPr>
      <w:r w:rsidRPr="001537EA">
        <w:t>&lt;?= ?&gt;</w:t>
      </w:r>
    </w:p>
    <w:p w14:paraId="76C5E07D" w14:textId="77777777" w:rsidR="003D7FF6" w:rsidRPr="001537EA" w:rsidRDefault="003D7FF6" w:rsidP="003D7FF6">
      <w:pPr>
        <w:pStyle w:val="Listaszerbekezds"/>
        <w:numPr>
          <w:ilvl w:val="0"/>
          <w:numId w:val="12"/>
        </w:numPr>
      </w:pPr>
      <w:r w:rsidRPr="001537EA">
        <w:t>&lt;! !&gt;</w:t>
      </w:r>
    </w:p>
    <w:p w14:paraId="2042171E" w14:textId="77777777" w:rsidR="00D16FF8" w:rsidRPr="001537EA" w:rsidRDefault="003D7FF6" w:rsidP="003D7FF6">
      <w:pPr>
        <w:pStyle w:val="Listaszerbekezds"/>
        <w:numPr>
          <w:ilvl w:val="0"/>
          <w:numId w:val="12"/>
        </w:numPr>
        <w:rPr>
          <w:b/>
          <w:bCs/>
        </w:rPr>
      </w:pPr>
      <w:r w:rsidRPr="001537EA">
        <w:rPr>
          <w:b/>
          <w:bCs/>
        </w:rPr>
        <w:t>&lt;?</w:t>
      </w:r>
      <w:proofErr w:type="gramStart"/>
      <w:r w:rsidRPr="001537EA">
        <w:rPr>
          <w:b/>
          <w:bCs/>
        </w:rPr>
        <w:t>php  ?</w:t>
      </w:r>
      <w:proofErr w:type="gramEnd"/>
      <w:r w:rsidRPr="001537EA">
        <w:rPr>
          <w:b/>
          <w:bCs/>
        </w:rPr>
        <w:t>&gt;</w:t>
      </w:r>
    </w:p>
    <w:p w14:paraId="227DAF8B" w14:textId="6F470244" w:rsidR="00736457" w:rsidRPr="001537EA" w:rsidRDefault="00736457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noProof/>
        </w:rPr>
        <w:drawing>
          <wp:anchor distT="0" distB="0" distL="114300" distR="114300" simplePos="0" relativeHeight="251658240" behindDoc="1" locked="0" layoutInCell="1" allowOverlap="1" wp14:anchorId="75A6DEF7" wp14:editId="1DC49C86">
            <wp:simplePos x="0" y="0"/>
            <wp:positionH relativeFrom="column">
              <wp:posOffset>439127</wp:posOffset>
            </wp:positionH>
            <wp:positionV relativeFrom="paragraph">
              <wp:posOffset>744220</wp:posOffset>
            </wp:positionV>
            <wp:extent cx="1986915" cy="187579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619" w:rsidRPr="001537EA">
        <w:rPr>
          <w:sz w:val="28"/>
          <w:szCs w:val="28"/>
        </w:rPr>
        <w:t xml:space="preserve">Melyik </w:t>
      </w:r>
      <w:r w:rsidR="005A69C2" w:rsidRPr="001537EA">
        <w:rPr>
          <w:sz w:val="28"/>
          <w:szCs w:val="28"/>
        </w:rPr>
        <w:t>ismert szerkezettel tudná helyettesíteni az alábbi kódot</w:t>
      </w:r>
      <w:r w:rsidR="00325619" w:rsidRPr="001537EA">
        <w:rPr>
          <w:sz w:val="28"/>
          <w:szCs w:val="28"/>
        </w:rPr>
        <w:t>?</w:t>
      </w:r>
      <w:r w:rsidRPr="001537EA">
        <w:rPr>
          <w:sz w:val="28"/>
          <w:szCs w:val="28"/>
        </w:rPr>
        <w:t xml:space="preserve"> </w:t>
      </w:r>
      <w:r w:rsidRPr="001537EA">
        <w:t xml:space="preserve">A kód </w:t>
      </w:r>
      <w:r w:rsidR="00805734" w:rsidRPr="001537EA">
        <w:t>alá</w:t>
      </w:r>
      <w:r w:rsidRPr="001537EA">
        <w:t xml:space="preserve"> írja be válaszát!</w:t>
      </w:r>
      <w:r w:rsidR="00463E74" w:rsidRPr="001537EA">
        <w:t xml:space="preserve"> (5p)</w:t>
      </w:r>
    </w:p>
    <w:p w14:paraId="4AC43293" w14:textId="47BE2FFF" w:rsidR="00152BD3" w:rsidRPr="001537EA" w:rsidRDefault="00152BD3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8833BB0" w14:textId="2ED53368" w:rsidR="00950FCB" w:rsidRPr="001537EA" w:rsidRDefault="00425B25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proofErr w:type="spellStart"/>
      <w:r>
        <w:rPr>
          <w:rFonts w:asciiTheme="majorHAnsi" w:eastAsiaTheme="majorEastAsia" w:hAnsiTheme="majorHAnsi" w:cstheme="majorBidi"/>
          <w:color w:val="000000" w:themeColor="text1"/>
        </w:rPr>
        <w:t>switch</w:t>
      </w:r>
      <w:proofErr w:type="spellEnd"/>
      <w:r>
        <w:rPr>
          <w:rFonts w:asciiTheme="majorHAnsi" w:eastAsiaTheme="majorEastAsia" w:hAnsiTheme="majorHAnsi" w:cstheme="majorBidi"/>
          <w:color w:val="000000" w:themeColor="text1"/>
        </w:rPr>
        <w:t xml:space="preserve"> szerkezettel</w:t>
      </w:r>
    </w:p>
    <w:p w14:paraId="1DBE9AA9" w14:textId="6B8CC04C" w:rsidR="00AC3FB9" w:rsidRPr="001537EA" w:rsidRDefault="00AC3FB9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="006D229A" w:rsidRPr="001537EA">
        <w:t xml:space="preserve">Kérem karikázza be / tegye vastag betűssé a megfelelő válasz betűjelét! </w:t>
      </w:r>
      <w:r w:rsidRPr="001537EA">
        <w:t>A válaszát indokolja!</w:t>
      </w:r>
      <w:r w:rsidR="00463E74" w:rsidRPr="001537EA">
        <w:t xml:space="preserve"> (5p)</w:t>
      </w:r>
    </w:p>
    <w:p w14:paraId="66443169" w14:textId="453214B2" w:rsidR="00AC3FB9" w:rsidRPr="001537EA" w:rsidRDefault="00AC3FB9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D50CC9A" w14:textId="0191FABF" w:rsidR="00E8065D" w:rsidRPr="001537EA" w:rsidRDefault="00E8065D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84D338C" w14:textId="24BF6A9D" w:rsidR="006D229A" w:rsidRPr="001537EA" w:rsidRDefault="006D229A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E69C56D" w14:textId="13AC0A62" w:rsidR="006D229A" w:rsidRPr="001537EA" w:rsidRDefault="006D229A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anchor distT="0" distB="0" distL="114300" distR="114300" simplePos="0" relativeHeight="251666432" behindDoc="1" locked="0" layoutInCell="1" allowOverlap="1" wp14:anchorId="16113455" wp14:editId="4FA6B58D">
            <wp:simplePos x="0" y="0"/>
            <wp:positionH relativeFrom="column">
              <wp:posOffset>265430</wp:posOffset>
            </wp:positionH>
            <wp:positionV relativeFrom="paragraph">
              <wp:posOffset>-766445</wp:posOffset>
            </wp:positionV>
            <wp:extent cx="2735580" cy="1249680"/>
            <wp:effectExtent l="0" t="0" r="7620" b="7620"/>
            <wp:wrapTight wrapText="bothSides">
              <wp:wrapPolygon edited="0">
                <wp:start x="0" y="0"/>
                <wp:lineTo x="0" y="21402"/>
                <wp:lineTo x="21510" y="21402"/>
                <wp:lineTo x="21510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E7FB7" w14:textId="7753B25C" w:rsidR="006D229A" w:rsidRPr="001537EA" w:rsidRDefault="006D229A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6BA2BD52" w14:textId="3AD2739D" w:rsidR="00E8065D" w:rsidRPr="001537EA" w:rsidRDefault="00E8065D">
      <w:pPr>
        <w:pStyle w:val="Listaszerbekezds"/>
        <w:numPr>
          <w:ilvl w:val="0"/>
          <w:numId w:val="19"/>
        </w:numPr>
      </w:pPr>
      <w:r w:rsidRPr="001537EA">
        <w:t xml:space="preserve">56 </w:t>
      </w:r>
    </w:p>
    <w:p w14:paraId="5D45E235" w14:textId="499019BF" w:rsidR="00E8065D" w:rsidRPr="001537EA" w:rsidRDefault="00E8065D">
      <w:pPr>
        <w:pStyle w:val="Listaszerbekezds"/>
        <w:numPr>
          <w:ilvl w:val="0"/>
          <w:numId w:val="19"/>
        </w:numPr>
      </w:pPr>
      <w:r w:rsidRPr="001537EA">
        <w:t xml:space="preserve">42 </w:t>
      </w:r>
    </w:p>
    <w:p w14:paraId="5D03E8FD" w14:textId="46BDBC9E" w:rsidR="00E8065D" w:rsidRPr="001537EA" w:rsidRDefault="00E8065D">
      <w:pPr>
        <w:pStyle w:val="Listaszerbekezds"/>
        <w:numPr>
          <w:ilvl w:val="0"/>
          <w:numId w:val="19"/>
        </w:numPr>
      </w:pPr>
      <w:r w:rsidRPr="001537EA">
        <w:t>x=42</w:t>
      </w:r>
    </w:p>
    <w:p w14:paraId="7A0E14AA" w14:textId="52FADF88" w:rsidR="00E8065D" w:rsidRPr="001537EA" w:rsidRDefault="00E8065D">
      <w:pPr>
        <w:pStyle w:val="Listaszerbekezds"/>
        <w:numPr>
          <w:ilvl w:val="0"/>
          <w:numId w:val="19"/>
        </w:numPr>
        <w:rPr>
          <w:b/>
          <w:bCs/>
        </w:rPr>
      </w:pPr>
      <w:r w:rsidRPr="001537EA">
        <w:rPr>
          <w:b/>
          <w:bCs/>
        </w:rPr>
        <w:lastRenderedPageBreak/>
        <w:t>NULL</w:t>
      </w:r>
    </w:p>
    <w:p w14:paraId="093BA709" w14:textId="104096EA" w:rsidR="00E8065D" w:rsidRPr="001537EA" w:rsidRDefault="00E8065D">
      <w:pPr>
        <w:pStyle w:val="Listaszerbekezds"/>
        <w:numPr>
          <w:ilvl w:val="0"/>
          <w:numId w:val="19"/>
        </w:numPr>
      </w:pPr>
      <w:r w:rsidRPr="001537EA">
        <w:t>Ez nem egy PHP program, tehát nem is futhat le PHP alatt!</w:t>
      </w:r>
    </w:p>
    <w:p w14:paraId="18EA39B8" w14:textId="78F1BE0B" w:rsidR="00013E3E" w:rsidRPr="001537EA" w:rsidRDefault="00013E3E" w:rsidP="00013E3E"/>
    <w:p w14:paraId="6D1497AA" w14:textId="539098B0" w:rsidR="00013E3E" w:rsidRPr="001537EA" w:rsidRDefault="00013E3E" w:rsidP="00950FCB">
      <w:pPr>
        <w:pStyle w:val="p1"/>
      </w:pPr>
      <w:proofErr w:type="gramStart"/>
      <w:r w:rsidRPr="001537EA">
        <w:t>Indoklás :</w:t>
      </w:r>
      <w:proofErr w:type="gramEnd"/>
      <w:r w:rsidRPr="001537EA">
        <w:t xml:space="preserve"> </w:t>
      </w:r>
      <w:r w:rsidR="00950FCB" w:rsidRPr="001537EA">
        <w:t xml:space="preserve">Az </w:t>
      </w:r>
      <w:proofErr w:type="spellStart"/>
      <w:r w:rsidR="00950FCB" w:rsidRPr="001537EA">
        <w:t>unset</w:t>
      </w:r>
      <w:proofErr w:type="spellEnd"/>
      <w:r w:rsidR="00950FCB" w:rsidRPr="001537EA">
        <w:t>($</w:t>
      </w:r>
      <w:proofErr w:type="spellStart"/>
      <w:r w:rsidR="00950FCB" w:rsidRPr="001537EA">
        <w:t>arr</w:t>
      </w:r>
      <w:proofErr w:type="spellEnd"/>
      <w:r w:rsidR="00950FCB" w:rsidRPr="001537EA">
        <w:t>); törli az $</w:t>
      </w:r>
      <w:proofErr w:type="spellStart"/>
      <w:r w:rsidR="00950FCB" w:rsidRPr="001537EA">
        <w:t>arr</w:t>
      </w:r>
      <w:proofErr w:type="spellEnd"/>
      <w:r w:rsidR="00950FCB" w:rsidRPr="001537EA">
        <w:t xml:space="preserve"> változót. Ezután egy már nem létező változóra hivatkozik. PHP-ben ilyenkor figyelmeztetés keletkezik.</w:t>
      </w:r>
    </w:p>
    <w:p w14:paraId="421737C9" w14:textId="15E963A7" w:rsidR="00B1698A" w:rsidRPr="001537EA" w:rsidRDefault="00B1698A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="00E24111" w:rsidRPr="001537EA">
        <w:t>Kérem karikázza be / tegye vastag betűssé a megfelelő válasz betűjelét!</w:t>
      </w:r>
      <w:r w:rsidR="00463E74" w:rsidRPr="001537EA">
        <w:t xml:space="preserve"> (5p)</w:t>
      </w:r>
    </w:p>
    <w:p w14:paraId="0D088260" w14:textId="04128A1C" w:rsidR="00AC3FB9" w:rsidRPr="001537EA" w:rsidRDefault="00B1698A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anchor distT="0" distB="0" distL="114300" distR="114300" simplePos="0" relativeHeight="251667456" behindDoc="1" locked="0" layoutInCell="1" allowOverlap="1" wp14:anchorId="04328918" wp14:editId="1CF2A058">
            <wp:simplePos x="0" y="0"/>
            <wp:positionH relativeFrom="column">
              <wp:posOffset>273050</wp:posOffset>
            </wp:positionH>
            <wp:positionV relativeFrom="paragraph">
              <wp:posOffset>76835</wp:posOffset>
            </wp:positionV>
            <wp:extent cx="2298700" cy="876300"/>
            <wp:effectExtent l="0" t="0" r="6350" b="0"/>
            <wp:wrapTight wrapText="bothSides">
              <wp:wrapPolygon edited="0">
                <wp:start x="0" y="0"/>
                <wp:lineTo x="0" y="21130"/>
                <wp:lineTo x="21481" y="21130"/>
                <wp:lineTo x="21481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FA3C8" w14:textId="47D91631" w:rsidR="008B339F" w:rsidRPr="001537EA" w:rsidRDefault="008B339F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EB288C1" w14:textId="338AF39A" w:rsidR="008B339F" w:rsidRPr="001537EA" w:rsidRDefault="008B339F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0B0BB404" w14:textId="75D19373" w:rsidR="008B339F" w:rsidRPr="001537EA" w:rsidRDefault="008B339F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0749EAA4" w14:textId="39BB4F6C" w:rsidR="008B339F" w:rsidRPr="001537EA" w:rsidRDefault="008B339F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9A19BA1" w14:textId="197016FB" w:rsidR="0081226E" w:rsidRPr="001537EA" w:rsidRDefault="006772F5">
      <w:pPr>
        <w:pStyle w:val="Listaszerbekezds"/>
        <w:numPr>
          <w:ilvl w:val="0"/>
          <w:numId w:val="20"/>
        </w:numPr>
      </w:pPr>
      <w:proofErr w:type="spellStart"/>
      <w:r w:rsidRPr="001537EA">
        <w:t>true</w:t>
      </w:r>
      <w:proofErr w:type="spellEnd"/>
    </w:p>
    <w:p w14:paraId="27DC4E0D" w14:textId="23D46AFD" w:rsidR="0081226E" w:rsidRPr="001537EA" w:rsidRDefault="006772F5">
      <w:pPr>
        <w:pStyle w:val="Listaszerbekezds"/>
        <w:numPr>
          <w:ilvl w:val="0"/>
          <w:numId w:val="20"/>
        </w:numPr>
      </w:pPr>
      <w:proofErr w:type="spellStart"/>
      <w:r w:rsidRPr="001537EA">
        <w:t>false</w:t>
      </w:r>
      <w:proofErr w:type="spellEnd"/>
    </w:p>
    <w:p w14:paraId="49AB050A" w14:textId="274B212C" w:rsidR="0081226E" w:rsidRPr="001537EA" w:rsidRDefault="006772F5">
      <w:pPr>
        <w:pStyle w:val="Listaszerbekezds"/>
        <w:numPr>
          <w:ilvl w:val="0"/>
          <w:numId w:val="20"/>
        </w:numPr>
        <w:rPr>
          <w:b/>
          <w:bCs/>
        </w:rPr>
      </w:pPr>
      <w:proofErr w:type="spellStart"/>
      <w:r w:rsidRPr="001537EA">
        <w:rPr>
          <w:b/>
          <w:bCs/>
        </w:rPr>
        <w:t>Fatal</w:t>
      </w:r>
      <w:proofErr w:type="spellEnd"/>
      <w:r w:rsidRPr="001537EA">
        <w:rPr>
          <w:b/>
          <w:bCs/>
        </w:rPr>
        <w:t xml:space="preserve"> </w:t>
      </w:r>
      <w:proofErr w:type="spellStart"/>
      <w:r w:rsidRPr="001537EA">
        <w:rPr>
          <w:b/>
          <w:bCs/>
        </w:rPr>
        <w:t>error</w:t>
      </w:r>
      <w:proofErr w:type="spellEnd"/>
    </w:p>
    <w:p w14:paraId="66C80703" w14:textId="58036FC2" w:rsidR="0081226E" w:rsidRPr="001537EA" w:rsidRDefault="00263D5C">
      <w:pPr>
        <w:pStyle w:val="Listaszerbekezds"/>
        <w:numPr>
          <w:ilvl w:val="0"/>
          <w:numId w:val="20"/>
        </w:numPr>
      </w:pPr>
      <w:r w:rsidRPr="001537EA">
        <w:t>Órákon nem volt róla szó, így nem is m</w:t>
      </w:r>
      <w:r w:rsidR="000F1116" w:rsidRPr="001537EA">
        <w:t>ű</w:t>
      </w:r>
      <w:r w:rsidRPr="001537EA">
        <w:t>ködhet</w:t>
      </w:r>
      <w:r w:rsidR="0081226E" w:rsidRPr="001537EA">
        <w:t>!</w:t>
      </w:r>
    </w:p>
    <w:p w14:paraId="036D791F" w14:textId="1570C37D" w:rsidR="007B7499" w:rsidRPr="001537EA" w:rsidRDefault="007B7499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Pr="001537EA">
        <w:t>Kérem karikázza be / tegye vastag betűssé a megfelelő válasz betűjelét!</w:t>
      </w:r>
      <w:r w:rsidR="00794AF1" w:rsidRPr="001537EA">
        <w:t xml:space="preserve"> (5p)</w:t>
      </w:r>
    </w:p>
    <w:p w14:paraId="514A71C5" w14:textId="792DE1EC" w:rsidR="00B1698A" w:rsidRPr="001537EA" w:rsidRDefault="00494E71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anchor distT="0" distB="0" distL="114300" distR="114300" simplePos="0" relativeHeight="251668480" behindDoc="1" locked="0" layoutInCell="1" allowOverlap="1" wp14:anchorId="5607EDF7" wp14:editId="7551FFBD">
            <wp:simplePos x="0" y="0"/>
            <wp:positionH relativeFrom="column">
              <wp:posOffset>247650</wp:posOffset>
            </wp:positionH>
            <wp:positionV relativeFrom="paragraph">
              <wp:posOffset>151765</wp:posOffset>
            </wp:positionV>
            <wp:extent cx="217805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348" y="21228"/>
                <wp:lineTo x="21348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903A8" w14:textId="4BCFAD08" w:rsidR="00335619" w:rsidRPr="001537EA" w:rsidRDefault="00335619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B0E0F50" w14:textId="556E330C" w:rsidR="00335619" w:rsidRPr="001537EA" w:rsidRDefault="00335619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FA93C08" w14:textId="1A70F598" w:rsidR="00335619" w:rsidRPr="001537EA" w:rsidRDefault="00335619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A8A9744" w14:textId="31D9FDBF" w:rsidR="00335619" w:rsidRPr="001537EA" w:rsidRDefault="00335619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2E84D8C" w14:textId="704108A7" w:rsidR="00335619" w:rsidRPr="001537EA" w:rsidRDefault="00335619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275B32F" w14:textId="3AFE917D" w:rsidR="00D2654A" w:rsidRPr="001537EA" w:rsidRDefault="00C03205">
      <w:pPr>
        <w:pStyle w:val="Listaszerbekezds"/>
        <w:numPr>
          <w:ilvl w:val="0"/>
          <w:numId w:val="21"/>
        </w:numPr>
      </w:pPr>
      <w:r w:rsidRPr="001537EA">
        <w:t>10</w:t>
      </w:r>
    </w:p>
    <w:p w14:paraId="1867E03A" w14:textId="167AEFDB" w:rsidR="00D2654A" w:rsidRPr="001537EA" w:rsidRDefault="00C03205">
      <w:pPr>
        <w:pStyle w:val="Listaszerbekezds"/>
        <w:numPr>
          <w:ilvl w:val="0"/>
          <w:numId w:val="21"/>
        </w:numPr>
        <w:rPr>
          <w:b/>
          <w:bCs/>
        </w:rPr>
      </w:pPr>
      <w:r w:rsidRPr="001537EA">
        <w:rPr>
          <w:b/>
          <w:bCs/>
        </w:rPr>
        <w:t>5</w:t>
      </w:r>
    </w:p>
    <w:p w14:paraId="6411D5DA" w14:textId="77777777" w:rsidR="00D2654A" w:rsidRPr="001537EA" w:rsidRDefault="00D2654A">
      <w:pPr>
        <w:pStyle w:val="Listaszerbekezds"/>
        <w:numPr>
          <w:ilvl w:val="0"/>
          <w:numId w:val="21"/>
        </w:numPr>
      </w:pPr>
      <w:proofErr w:type="spellStart"/>
      <w:r w:rsidRPr="001537EA">
        <w:t>Fatal</w:t>
      </w:r>
      <w:proofErr w:type="spellEnd"/>
      <w:r w:rsidRPr="001537EA">
        <w:t xml:space="preserve"> </w:t>
      </w:r>
      <w:proofErr w:type="spellStart"/>
      <w:r w:rsidRPr="001537EA">
        <w:t>error</w:t>
      </w:r>
      <w:proofErr w:type="spellEnd"/>
    </w:p>
    <w:p w14:paraId="1B4602A9" w14:textId="026E27B1" w:rsidR="00D2654A" w:rsidRPr="001537EA" w:rsidRDefault="00C03205">
      <w:pPr>
        <w:pStyle w:val="Listaszerbekezds"/>
        <w:numPr>
          <w:ilvl w:val="0"/>
          <w:numId w:val="21"/>
        </w:numPr>
      </w:pPr>
      <w:r w:rsidRPr="001537EA">
        <w:t>15</w:t>
      </w:r>
    </w:p>
    <w:p w14:paraId="09F5DA7E" w14:textId="60FF8797" w:rsidR="00494E71" w:rsidRPr="001537EA" w:rsidRDefault="00494E71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46019E45" w14:textId="4721A4EB" w:rsidR="00494E71" w:rsidRPr="001537EA" w:rsidRDefault="00494E71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0C09BC4" w14:textId="2824AA96" w:rsidR="00494E71" w:rsidRPr="001537EA" w:rsidRDefault="00494E71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0D47185" w14:textId="3D63C5F8" w:rsidR="00125533" w:rsidRPr="001537EA" w:rsidRDefault="00125533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Pr="001537EA">
        <w:t>Kérem karikázza be / tegye vastag betűssé a megfelelő válasz betűjelét!</w:t>
      </w:r>
      <w:r w:rsidR="00794AF1" w:rsidRPr="001537EA">
        <w:t xml:space="preserve"> (5p)</w:t>
      </w:r>
    </w:p>
    <w:p w14:paraId="68006B46" w14:textId="125EBB69" w:rsidR="00AA6446" w:rsidRPr="001537EA" w:rsidRDefault="005A69C2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t xml:space="preserve">     </w:t>
      </w: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inline distT="0" distB="0" distL="0" distR="0" wp14:anchorId="56932BE2" wp14:editId="6F8C3C21">
            <wp:extent cx="2487718" cy="1555376"/>
            <wp:effectExtent l="0" t="0" r="8255" b="698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598" cy="155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12F4" w14:textId="0ED8A622" w:rsidR="00AA6446" w:rsidRPr="001537EA" w:rsidRDefault="005A69C2">
      <w:pPr>
        <w:pStyle w:val="Listaszerbekezds"/>
        <w:numPr>
          <w:ilvl w:val="0"/>
          <w:numId w:val="22"/>
        </w:numPr>
      </w:pPr>
      <w:r w:rsidRPr="001537EA">
        <w:t>123</w:t>
      </w:r>
    </w:p>
    <w:p w14:paraId="0C451168" w14:textId="0CC92506" w:rsidR="00AA6446" w:rsidRPr="001537EA" w:rsidRDefault="005A69C2">
      <w:pPr>
        <w:pStyle w:val="Listaszerbekezds"/>
        <w:numPr>
          <w:ilvl w:val="0"/>
          <w:numId w:val="22"/>
        </w:numPr>
      </w:pPr>
      <w:r w:rsidRPr="001537EA">
        <w:t>321</w:t>
      </w:r>
    </w:p>
    <w:p w14:paraId="7567FA3E" w14:textId="7DBDD200" w:rsidR="00AA6446" w:rsidRPr="001537EA" w:rsidRDefault="00C53A3E">
      <w:pPr>
        <w:pStyle w:val="Listaszerbekezds"/>
        <w:numPr>
          <w:ilvl w:val="0"/>
          <w:numId w:val="22"/>
        </w:numPr>
      </w:pPr>
      <w:proofErr w:type="spellStart"/>
      <w:r w:rsidRPr="001537EA">
        <w:lastRenderedPageBreak/>
        <w:t>Fatal</w:t>
      </w:r>
      <w:proofErr w:type="spellEnd"/>
      <w:r w:rsidRPr="001537EA">
        <w:t xml:space="preserve"> </w:t>
      </w:r>
      <w:proofErr w:type="spellStart"/>
      <w:r w:rsidRPr="001537EA">
        <w:t>Error</w:t>
      </w:r>
      <w:proofErr w:type="spellEnd"/>
    </w:p>
    <w:p w14:paraId="762E3CB6" w14:textId="184B095F" w:rsidR="00C53A3E" w:rsidRPr="001537EA" w:rsidRDefault="005A69C2">
      <w:pPr>
        <w:pStyle w:val="Listaszerbekezds"/>
        <w:numPr>
          <w:ilvl w:val="0"/>
          <w:numId w:val="22"/>
        </w:numPr>
        <w:rPr>
          <w:b/>
          <w:bCs/>
        </w:rPr>
      </w:pPr>
      <w:r w:rsidRPr="001537EA">
        <w:rPr>
          <w:b/>
          <w:bCs/>
        </w:rPr>
        <w:t>444</w:t>
      </w:r>
    </w:p>
    <w:p w14:paraId="76E43D36" w14:textId="65FCFBF5" w:rsidR="00C53A3E" w:rsidRPr="001537EA" w:rsidRDefault="00C53A3E">
      <w:pPr>
        <w:pStyle w:val="Listaszerbekezds"/>
        <w:numPr>
          <w:ilvl w:val="0"/>
          <w:numId w:val="22"/>
        </w:numPr>
      </w:pPr>
      <w:r w:rsidRPr="001537EA">
        <w:t xml:space="preserve">Mivel amerikai üzleti vállalkozások fejlesztik ezeket, persze hogy “érti” a program, a </w:t>
      </w:r>
      <w:proofErr w:type="spellStart"/>
      <w:r w:rsidRPr="001537EA">
        <w:t>dollar</w:t>
      </w:r>
      <w:proofErr w:type="spellEnd"/>
      <w:r w:rsidRPr="001537EA">
        <w:t xml:space="preserve"> jelentését</w:t>
      </w:r>
      <w:r w:rsidR="00D85981" w:rsidRPr="001537EA">
        <w:t xml:space="preserve"> és számol vele</w:t>
      </w:r>
      <w:r w:rsidRPr="001537EA">
        <w:t>.</w:t>
      </w:r>
    </w:p>
    <w:p w14:paraId="164EB2F2" w14:textId="530DCE77" w:rsidR="00125533" w:rsidRPr="001537EA" w:rsidRDefault="00125533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52C9DE3" w14:textId="5D175B5A" w:rsidR="00343184" w:rsidRPr="001537EA" w:rsidRDefault="00343184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Pr="001537EA">
        <w:t>Kérem karikázza be / tegye vastag betűssé a megfelelő válasz betűjelét!</w:t>
      </w:r>
      <w:r w:rsidR="00794AF1" w:rsidRPr="001537EA">
        <w:t xml:space="preserve"> (5p)</w:t>
      </w:r>
    </w:p>
    <w:p w14:paraId="53B688E4" w14:textId="34F1D827" w:rsidR="00CE46EE" w:rsidRPr="001537EA" w:rsidRDefault="00F70792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anchor distT="0" distB="0" distL="114300" distR="114300" simplePos="0" relativeHeight="251670528" behindDoc="1" locked="0" layoutInCell="1" allowOverlap="1" wp14:anchorId="2896710B" wp14:editId="6675453B">
            <wp:simplePos x="0" y="0"/>
            <wp:positionH relativeFrom="column">
              <wp:posOffset>254000</wp:posOffset>
            </wp:positionH>
            <wp:positionV relativeFrom="paragraph">
              <wp:posOffset>180340</wp:posOffset>
            </wp:positionV>
            <wp:extent cx="2082800" cy="1968500"/>
            <wp:effectExtent l="0" t="0" r="0" b="0"/>
            <wp:wrapTight wrapText="bothSides">
              <wp:wrapPolygon edited="0">
                <wp:start x="0" y="0"/>
                <wp:lineTo x="0" y="21321"/>
                <wp:lineTo x="21337" y="21321"/>
                <wp:lineTo x="21337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66A6E" w14:textId="4BCC9000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52C184A" w14:textId="1ED0379A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28758C6" w14:textId="338B87B3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0AE1AEF4" w14:textId="0F0180B7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47B39731" w14:textId="4FBBFACE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991A007" w14:textId="62B51BA9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8F30A9E" w14:textId="7EEB42A2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2684EFE" w14:textId="77777777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5C54808" w14:textId="4BCD3E3A" w:rsidR="00E11C79" w:rsidRPr="001537EA" w:rsidRDefault="0067033D">
      <w:pPr>
        <w:pStyle w:val="Listaszerbekezds"/>
        <w:numPr>
          <w:ilvl w:val="0"/>
          <w:numId w:val="23"/>
        </w:numPr>
      </w:pPr>
      <w:r w:rsidRPr="001537EA">
        <w:t>0</w:t>
      </w:r>
    </w:p>
    <w:p w14:paraId="0C69460F" w14:textId="703F99C3" w:rsidR="00E11C79" w:rsidRPr="001537EA" w:rsidRDefault="0067033D">
      <w:pPr>
        <w:pStyle w:val="Listaszerbekezds"/>
        <w:numPr>
          <w:ilvl w:val="0"/>
          <w:numId w:val="23"/>
        </w:numPr>
      </w:pPr>
      <w:r w:rsidRPr="001537EA">
        <w:t>5</w:t>
      </w:r>
    </w:p>
    <w:p w14:paraId="3DB1572F" w14:textId="6AA43D6A" w:rsidR="00E11C79" w:rsidRPr="001537EA" w:rsidRDefault="0067033D">
      <w:pPr>
        <w:pStyle w:val="Listaszerbekezds"/>
        <w:numPr>
          <w:ilvl w:val="0"/>
          <w:numId w:val="23"/>
        </w:numPr>
      </w:pPr>
      <w:r w:rsidRPr="001537EA">
        <w:t>10</w:t>
      </w:r>
    </w:p>
    <w:p w14:paraId="576A8695" w14:textId="6CB90EE2" w:rsidR="00E11C79" w:rsidRPr="00CC2D56" w:rsidRDefault="0067033D">
      <w:pPr>
        <w:pStyle w:val="Listaszerbekezds"/>
        <w:numPr>
          <w:ilvl w:val="0"/>
          <w:numId w:val="23"/>
        </w:numPr>
        <w:rPr>
          <w:b/>
          <w:bCs/>
        </w:rPr>
      </w:pPr>
      <w:r w:rsidRPr="00CC2D56">
        <w:rPr>
          <w:b/>
          <w:bCs/>
        </w:rPr>
        <w:t>15</w:t>
      </w:r>
    </w:p>
    <w:p w14:paraId="668043CD" w14:textId="61B5FDB1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DD2508F" w14:textId="55E173CC" w:rsidR="00CE46EE" w:rsidRPr="001537EA" w:rsidRDefault="00CE46EE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D55CE2B" w14:textId="24E1BCFE" w:rsidR="00C47B36" w:rsidRPr="001537EA" w:rsidRDefault="00C47B36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Pr="001537EA">
        <w:t>Kérem karikázza be / tegye vastag betűssé a megfelelő válasz betűjelét!</w:t>
      </w:r>
      <w:r w:rsidR="005450AF" w:rsidRPr="001537EA">
        <w:t xml:space="preserve"> (5p)</w:t>
      </w:r>
    </w:p>
    <w:p w14:paraId="452442AF" w14:textId="1A196F8B" w:rsidR="00E366F7" w:rsidRPr="001537EA" w:rsidRDefault="003D3BB5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anchor distT="0" distB="0" distL="114300" distR="114300" simplePos="0" relativeHeight="251671552" behindDoc="1" locked="0" layoutInCell="1" allowOverlap="1" wp14:anchorId="5AB7578A" wp14:editId="24995E72">
            <wp:simplePos x="0" y="0"/>
            <wp:positionH relativeFrom="column">
              <wp:posOffset>247650</wp:posOffset>
            </wp:positionH>
            <wp:positionV relativeFrom="paragraph">
              <wp:posOffset>95250</wp:posOffset>
            </wp:positionV>
            <wp:extent cx="3384550" cy="1073150"/>
            <wp:effectExtent l="0" t="0" r="6350" b="0"/>
            <wp:wrapTight wrapText="bothSides">
              <wp:wrapPolygon edited="0">
                <wp:start x="0" y="0"/>
                <wp:lineTo x="0" y="21089"/>
                <wp:lineTo x="21519" y="21089"/>
                <wp:lineTo x="21519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DD1B6" w14:textId="7CD1E1C2" w:rsidR="00E366F7" w:rsidRPr="001537EA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33325793" w14:textId="20528DDF" w:rsidR="00E366F7" w:rsidRPr="001537EA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69061269" w14:textId="28FD3231" w:rsidR="00E366F7" w:rsidRPr="001537EA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147B58CC" w14:textId="793F1626" w:rsidR="00E366F7" w:rsidRPr="001537EA" w:rsidRDefault="00E366F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62FE7349" w14:textId="00B09EEF" w:rsidR="00252ABB" w:rsidRPr="001537EA" w:rsidRDefault="00B42F06">
      <w:pPr>
        <w:pStyle w:val="Listaszerbekezds"/>
        <w:numPr>
          <w:ilvl w:val="0"/>
          <w:numId w:val="24"/>
        </w:numPr>
      </w:pPr>
      <w:r w:rsidRPr="001537EA">
        <w:t>2</w:t>
      </w:r>
    </w:p>
    <w:p w14:paraId="56998FDC" w14:textId="7E57F806" w:rsidR="00252ABB" w:rsidRPr="00FB61A0" w:rsidRDefault="00B42F06">
      <w:pPr>
        <w:pStyle w:val="Listaszerbekezds"/>
        <w:numPr>
          <w:ilvl w:val="0"/>
          <w:numId w:val="24"/>
        </w:numPr>
        <w:rPr>
          <w:b/>
          <w:bCs/>
        </w:rPr>
      </w:pPr>
      <w:r w:rsidRPr="00FB61A0">
        <w:rPr>
          <w:b/>
          <w:bCs/>
        </w:rPr>
        <w:t>7</w:t>
      </w:r>
    </w:p>
    <w:p w14:paraId="5C30CAAE" w14:textId="2A0EED2B" w:rsidR="00252ABB" w:rsidRPr="001537EA" w:rsidRDefault="00B42F06">
      <w:pPr>
        <w:pStyle w:val="Listaszerbekezds"/>
        <w:numPr>
          <w:ilvl w:val="0"/>
          <w:numId w:val="24"/>
        </w:numPr>
      </w:pPr>
      <w:proofErr w:type="spellStart"/>
      <w:r w:rsidRPr="001537EA">
        <w:t>keyboard</w:t>
      </w:r>
      <w:proofErr w:type="spellEnd"/>
    </w:p>
    <w:p w14:paraId="56DC544B" w14:textId="49FFCD15" w:rsidR="00252ABB" w:rsidRPr="001537EA" w:rsidRDefault="00B42F06">
      <w:pPr>
        <w:pStyle w:val="Listaszerbekezds"/>
        <w:numPr>
          <w:ilvl w:val="0"/>
          <w:numId w:val="24"/>
        </w:numPr>
      </w:pPr>
      <w:proofErr w:type="spellStart"/>
      <w:r w:rsidRPr="001537EA">
        <w:t>mouse</w:t>
      </w:r>
      <w:proofErr w:type="spellEnd"/>
    </w:p>
    <w:p w14:paraId="756B7C49" w14:textId="2F02B759" w:rsidR="00B42F06" w:rsidRPr="001537EA" w:rsidRDefault="00B42F06">
      <w:pPr>
        <w:pStyle w:val="Listaszerbekezds"/>
        <w:numPr>
          <w:ilvl w:val="0"/>
          <w:numId w:val="24"/>
        </w:numPr>
      </w:pPr>
      <w:proofErr w:type="spellStart"/>
      <w:r w:rsidRPr="001537EA">
        <w:t>mickey</w:t>
      </w:r>
      <w:proofErr w:type="spellEnd"/>
      <w:r w:rsidRPr="001537EA">
        <w:t xml:space="preserve"> </w:t>
      </w:r>
      <w:proofErr w:type="spellStart"/>
      <w:r w:rsidRPr="001537EA">
        <w:t>mouse</w:t>
      </w:r>
      <w:proofErr w:type="spellEnd"/>
    </w:p>
    <w:p w14:paraId="6E586CBA" w14:textId="6E410ACB" w:rsidR="004558A0" w:rsidRPr="001537EA" w:rsidRDefault="004558A0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2EA4C28" w14:textId="13C78389" w:rsidR="00FA04BA" w:rsidRPr="001537EA" w:rsidRDefault="00FA04BA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 xml:space="preserve">Mi a program futásának eredménye? </w:t>
      </w:r>
      <w:r w:rsidRPr="001537EA">
        <w:t>Kérem karikázza be / tegye vastag betűssé a megfelelő válasz betűjelét!</w:t>
      </w:r>
      <w:r w:rsidR="005450AF" w:rsidRPr="001537EA">
        <w:t xml:space="preserve"> (5p)</w:t>
      </w:r>
    </w:p>
    <w:p w14:paraId="5340978B" w14:textId="6F8D232E" w:rsidR="002E31E8" w:rsidRPr="001537EA" w:rsidRDefault="001A5E7B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</w:rPr>
        <w:drawing>
          <wp:anchor distT="0" distB="0" distL="114300" distR="114300" simplePos="0" relativeHeight="251672576" behindDoc="1" locked="0" layoutInCell="1" allowOverlap="1" wp14:anchorId="372AC072" wp14:editId="4759FAD3">
            <wp:simplePos x="0" y="0"/>
            <wp:positionH relativeFrom="column">
              <wp:posOffset>254000</wp:posOffset>
            </wp:positionH>
            <wp:positionV relativeFrom="paragraph">
              <wp:posOffset>137795</wp:posOffset>
            </wp:positionV>
            <wp:extent cx="2635250" cy="1663700"/>
            <wp:effectExtent l="0" t="0" r="0" b="0"/>
            <wp:wrapTight wrapText="bothSides">
              <wp:wrapPolygon edited="0">
                <wp:start x="0" y="0"/>
                <wp:lineTo x="0" y="21270"/>
                <wp:lineTo x="21392" y="21270"/>
                <wp:lineTo x="21392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977D9" w14:textId="0A5B670D" w:rsidR="002E31E8" w:rsidRPr="001537EA" w:rsidRDefault="002E31E8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B9050F9" w14:textId="6A7F61DB" w:rsidR="006E0357" w:rsidRPr="001537EA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33DA0313" w14:textId="4DB4B4B0" w:rsidR="006E0357" w:rsidRPr="001537EA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884940A" w14:textId="012FFDC8" w:rsidR="006E0357" w:rsidRPr="001537EA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29279356" w14:textId="6E4C0E20" w:rsidR="006E0357" w:rsidRPr="001537EA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76C6DCB1" w14:textId="61F85A00" w:rsidR="006E0357" w:rsidRPr="001537EA" w:rsidRDefault="006E0357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52804965" w14:textId="6CA4135C" w:rsidR="00A47B07" w:rsidRPr="001537EA" w:rsidRDefault="000F70D9">
      <w:pPr>
        <w:pStyle w:val="Listaszerbekezds"/>
        <w:numPr>
          <w:ilvl w:val="0"/>
          <w:numId w:val="25"/>
        </w:numPr>
      </w:pPr>
      <w:r w:rsidRPr="001537EA">
        <w:t>Hello World</w:t>
      </w:r>
    </w:p>
    <w:p w14:paraId="1E8C814F" w14:textId="1B7E0933" w:rsidR="00A47B07" w:rsidRPr="00F67FE7" w:rsidRDefault="00FD0188">
      <w:pPr>
        <w:pStyle w:val="Listaszerbekezds"/>
        <w:numPr>
          <w:ilvl w:val="0"/>
          <w:numId w:val="25"/>
        </w:numPr>
        <w:rPr>
          <w:b/>
          <w:bCs/>
        </w:rPr>
      </w:pPr>
      <w:r w:rsidRPr="00F67FE7">
        <w:rPr>
          <w:b/>
          <w:bCs/>
        </w:rPr>
        <w:lastRenderedPageBreak/>
        <w:t xml:space="preserve">Hello </w:t>
      </w:r>
      <w:proofErr w:type="spellStart"/>
      <w:r w:rsidRPr="00F67FE7">
        <w:rPr>
          <w:b/>
          <w:bCs/>
        </w:rPr>
        <w:t>WorldHello</w:t>
      </w:r>
      <w:proofErr w:type="spellEnd"/>
      <w:r w:rsidRPr="00F67FE7">
        <w:rPr>
          <w:b/>
          <w:bCs/>
        </w:rPr>
        <w:t xml:space="preserve"> RAM</w:t>
      </w:r>
    </w:p>
    <w:p w14:paraId="0F497078" w14:textId="115B2705" w:rsidR="00A47B07" w:rsidRPr="001537EA" w:rsidRDefault="007F6B50">
      <w:pPr>
        <w:pStyle w:val="Listaszerbekezds"/>
        <w:numPr>
          <w:ilvl w:val="0"/>
          <w:numId w:val="25"/>
        </w:numPr>
      </w:pPr>
      <w:r w:rsidRPr="001537EA">
        <w:t>Hello RAM</w:t>
      </w:r>
    </w:p>
    <w:p w14:paraId="0F6C6AFD" w14:textId="2B88EBE6" w:rsidR="00A47B07" w:rsidRPr="001537EA" w:rsidRDefault="00654D96">
      <w:pPr>
        <w:pStyle w:val="Listaszerbekezds"/>
        <w:numPr>
          <w:ilvl w:val="0"/>
          <w:numId w:val="25"/>
        </w:numPr>
      </w:pPr>
      <w:r w:rsidRPr="001537EA">
        <w:t>Nem ír ki semmit.</w:t>
      </w:r>
    </w:p>
    <w:p w14:paraId="3ECEABC0" w14:textId="2922DBD0" w:rsidR="003C700B" w:rsidRPr="001537EA" w:rsidRDefault="003C700B">
      <w:pPr>
        <w:pStyle w:val="Listaszerbekezds"/>
        <w:numPr>
          <w:ilvl w:val="0"/>
          <w:numId w:val="25"/>
        </w:numPr>
      </w:pPr>
      <w:r w:rsidRPr="001537EA">
        <w:t>Ez a program nem működhet, hiszen minden kezdő programozási könyv Hello World kiíratással kezdődik, a RAM mit keres itt!</w:t>
      </w:r>
    </w:p>
    <w:p w14:paraId="7031DD43" w14:textId="77777777" w:rsidR="002E31E8" w:rsidRPr="001537EA" w:rsidRDefault="002E31E8" w:rsidP="00152BD3">
      <w:pPr>
        <w:rPr>
          <w:rFonts w:asciiTheme="majorHAnsi" w:eastAsiaTheme="majorEastAsia" w:hAnsiTheme="majorHAnsi" w:cstheme="majorBidi"/>
          <w:color w:val="1F4D78" w:themeColor="accent1" w:themeShade="7F"/>
        </w:rPr>
      </w:pPr>
    </w:p>
    <w:p w14:paraId="63D50B64" w14:textId="3CAEDB52" w:rsidR="00252932" w:rsidRPr="001537EA" w:rsidRDefault="00F871D5">
      <w:pPr>
        <w:pStyle w:val="Cmsor3"/>
        <w:numPr>
          <w:ilvl w:val="0"/>
          <w:numId w:val="13"/>
        </w:numPr>
        <w:jc w:val="both"/>
      </w:pPr>
      <w:r w:rsidRPr="001537EA">
        <w:rPr>
          <w:sz w:val="28"/>
          <w:szCs w:val="28"/>
        </w:rPr>
        <w:t>Tegyük fel, hogy egy tesztosztály nevű osztályt definiáltunk. Mi legyen a konstruktor metódus neve?</w:t>
      </w:r>
      <w:r w:rsidR="005065DD" w:rsidRPr="001537EA">
        <w:rPr>
          <w:sz w:val="28"/>
          <w:szCs w:val="28"/>
        </w:rPr>
        <w:t xml:space="preserve"> </w:t>
      </w:r>
      <w:r w:rsidR="00252932" w:rsidRPr="001537EA">
        <w:t>Kérem karikázza be a megfelelő válasz betűjelét!</w:t>
      </w:r>
      <w:r w:rsidR="005450AF" w:rsidRPr="001537EA">
        <w:t xml:space="preserve"> (5p)</w:t>
      </w:r>
    </w:p>
    <w:p w14:paraId="7F22DAEF" w14:textId="77777777" w:rsidR="00085B4E" w:rsidRPr="00735345" w:rsidRDefault="00085B4E">
      <w:pPr>
        <w:pStyle w:val="Listaszerbekezds"/>
        <w:numPr>
          <w:ilvl w:val="0"/>
          <w:numId w:val="14"/>
        </w:numPr>
        <w:rPr>
          <w:b/>
          <w:bCs/>
        </w:rPr>
      </w:pPr>
      <w:r w:rsidRPr="00735345">
        <w:rPr>
          <w:b/>
          <w:bCs/>
        </w:rPr>
        <w:t>__</w:t>
      </w:r>
      <w:proofErr w:type="spellStart"/>
      <w:r w:rsidRPr="00735345">
        <w:rPr>
          <w:b/>
          <w:bCs/>
        </w:rPr>
        <w:t>construct</w:t>
      </w:r>
      <w:proofErr w:type="spellEnd"/>
    </w:p>
    <w:p w14:paraId="7735FA55" w14:textId="77777777" w:rsidR="00085B4E" w:rsidRPr="001537EA" w:rsidRDefault="00085B4E">
      <w:pPr>
        <w:pStyle w:val="Listaszerbekezds"/>
        <w:numPr>
          <w:ilvl w:val="0"/>
          <w:numId w:val="14"/>
        </w:numPr>
      </w:pPr>
      <w:proofErr w:type="spellStart"/>
      <w:r w:rsidRPr="001537EA">
        <w:t>initialize</w:t>
      </w:r>
      <w:proofErr w:type="spellEnd"/>
    </w:p>
    <w:p w14:paraId="6CD1844A" w14:textId="77777777" w:rsidR="00085B4E" w:rsidRPr="001537EA" w:rsidRDefault="00085B4E">
      <w:pPr>
        <w:pStyle w:val="Listaszerbekezds"/>
        <w:numPr>
          <w:ilvl w:val="0"/>
          <w:numId w:val="14"/>
        </w:numPr>
      </w:pPr>
      <w:proofErr w:type="spellStart"/>
      <w:r w:rsidRPr="001537EA">
        <w:t>testclass</w:t>
      </w:r>
      <w:proofErr w:type="spellEnd"/>
    </w:p>
    <w:p w14:paraId="3CCCFD00" w14:textId="77777777" w:rsidR="00085B4E" w:rsidRPr="001537EA" w:rsidRDefault="00085B4E">
      <w:pPr>
        <w:pStyle w:val="Listaszerbekezds"/>
        <w:numPr>
          <w:ilvl w:val="0"/>
          <w:numId w:val="14"/>
        </w:numPr>
      </w:pPr>
      <w:r w:rsidRPr="001537EA">
        <w:t>__</w:t>
      </w:r>
      <w:proofErr w:type="spellStart"/>
      <w:r w:rsidRPr="001537EA">
        <w:t>testclass</w:t>
      </w:r>
      <w:proofErr w:type="spellEnd"/>
    </w:p>
    <w:p w14:paraId="1F12B50E" w14:textId="6032BD84" w:rsidR="00DD2F2E" w:rsidRPr="001537EA" w:rsidRDefault="00085B4E">
      <w:pPr>
        <w:pStyle w:val="Listaszerbekezds"/>
        <w:numPr>
          <w:ilvl w:val="0"/>
          <w:numId w:val="14"/>
        </w:numPr>
      </w:pPr>
      <w:r w:rsidRPr="001537EA">
        <w:t>Csak a PHP 5 támogatja a konstruktorokat!</w:t>
      </w:r>
    </w:p>
    <w:p w14:paraId="159D6A7D" w14:textId="13B4C768" w:rsidR="001843E9" w:rsidRPr="001537EA" w:rsidRDefault="001843E9" w:rsidP="001843E9"/>
    <w:p w14:paraId="1952AF89" w14:textId="1424CA94" w:rsidR="001843E9" w:rsidRPr="001537EA" w:rsidRDefault="001843E9" w:rsidP="001843E9"/>
    <w:p w14:paraId="627C3EE5" w14:textId="77777777" w:rsidR="001843E9" w:rsidRPr="001537EA" w:rsidRDefault="001843E9" w:rsidP="001843E9"/>
    <w:p w14:paraId="2BB89B93" w14:textId="55AC5D8C" w:rsidR="008F2CC6" w:rsidRPr="001537EA" w:rsidRDefault="00D75749">
      <w:pPr>
        <w:pStyle w:val="Cmsor3"/>
        <w:numPr>
          <w:ilvl w:val="0"/>
          <w:numId w:val="13"/>
        </w:numPr>
        <w:jc w:val="both"/>
      </w:pPr>
      <w:r w:rsidRPr="001537EA">
        <w:rPr>
          <w:sz w:val="28"/>
          <w:szCs w:val="28"/>
        </w:rPr>
        <w:t xml:space="preserve">Tiszta PHP kód esetén (nincs </w:t>
      </w:r>
      <w:proofErr w:type="spellStart"/>
      <w:r w:rsidRPr="001537EA">
        <w:rPr>
          <w:sz w:val="28"/>
          <w:szCs w:val="28"/>
        </w:rPr>
        <w:t>framework</w:t>
      </w:r>
      <w:proofErr w:type="spellEnd"/>
      <w:r w:rsidRPr="001537EA">
        <w:rPr>
          <w:sz w:val="28"/>
          <w:szCs w:val="28"/>
        </w:rPr>
        <w:t xml:space="preserve">) Melyik függvénnyel lehet egy oldalt átirányítani? </w:t>
      </w:r>
      <w:r w:rsidR="008F2CC6" w:rsidRPr="001537EA">
        <w:t xml:space="preserve">Kérem karikázza be </w:t>
      </w:r>
      <w:r w:rsidR="00495FFC" w:rsidRPr="001537EA">
        <w:t xml:space="preserve">/ tegye vastag betűssé </w:t>
      </w:r>
      <w:r w:rsidR="008F2CC6" w:rsidRPr="001537EA">
        <w:t>a megfelelő válasz betűjelét!</w:t>
      </w:r>
      <w:r w:rsidR="005450AF" w:rsidRPr="001537EA">
        <w:t xml:space="preserve"> (5p)</w:t>
      </w:r>
    </w:p>
    <w:p w14:paraId="643526CC" w14:textId="77777777" w:rsidR="007617DC" w:rsidRPr="001537EA" w:rsidRDefault="007617DC">
      <w:pPr>
        <w:pStyle w:val="Listaszerbekezds"/>
        <w:numPr>
          <w:ilvl w:val="0"/>
          <w:numId w:val="15"/>
        </w:numPr>
      </w:pPr>
      <w:proofErr w:type="spellStart"/>
      <w:proofErr w:type="gramStart"/>
      <w:r w:rsidRPr="001537EA">
        <w:t>redirect</w:t>
      </w:r>
      <w:proofErr w:type="spellEnd"/>
      <w:r w:rsidRPr="001537EA">
        <w:t>(</w:t>
      </w:r>
      <w:proofErr w:type="gramEnd"/>
      <w:r w:rsidRPr="001537EA">
        <w:t>)</w:t>
      </w:r>
    </w:p>
    <w:p w14:paraId="661E5C7D" w14:textId="77777777" w:rsidR="007617DC" w:rsidRPr="001466A9" w:rsidRDefault="007617DC">
      <w:pPr>
        <w:pStyle w:val="Listaszerbekezds"/>
        <w:numPr>
          <w:ilvl w:val="0"/>
          <w:numId w:val="15"/>
        </w:numPr>
        <w:rPr>
          <w:b/>
          <w:bCs/>
        </w:rPr>
      </w:pPr>
      <w:proofErr w:type="spellStart"/>
      <w:proofErr w:type="gramStart"/>
      <w:r w:rsidRPr="001466A9">
        <w:rPr>
          <w:b/>
          <w:bCs/>
        </w:rPr>
        <w:t>header</w:t>
      </w:r>
      <w:proofErr w:type="spellEnd"/>
      <w:r w:rsidRPr="001466A9">
        <w:rPr>
          <w:b/>
          <w:bCs/>
        </w:rPr>
        <w:t>(</w:t>
      </w:r>
      <w:proofErr w:type="gramEnd"/>
      <w:r w:rsidRPr="001466A9">
        <w:rPr>
          <w:b/>
          <w:bCs/>
        </w:rPr>
        <w:t>)</w:t>
      </w:r>
    </w:p>
    <w:p w14:paraId="35CF1555" w14:textId="77777777" w:rsidR="007617DC" w:rsidRPr="001537EA" w:rsidRDefault="007617DC">
      <w:pPr>
        <w:pStyle w:val="Listaszerbekezds"/>
        <w:numPr>
          <w:ilvl w:val="0"/>
          <w:numId w:val="15"/>
        </w:numPr>
      </w:pPr>
      <w:proofErr w:type="spellStart"/>
      <w:proofErr w:type="gramStart"/>
      <w:r w:rsidRPr="001537EA">
        <w:t>reflect</w:t>
      </w:r>
      <w:proofErr w:type="spellEnd"/>
      <w:r w:rsidRPr="001537EA">
        <w:t>(</w:t>
      </w:r>
      <w:proofErr w:type="gramEnd"/>
      <w:r w:rsidRPr="001537EA">
        <w:t>)</w:t>
      </w:r>
    </w:p>
    <w:p w14:paraId="64722343" w14:textId="77777777" w:rsidR="005065DD" w:rsidRPr="001537EA" w:rsidRDefault="007617DC">
      <w:pPr>
        <w:pStyle w:val="Listaszerbekezds"/>
        <w:numPr>
          <w:ilvl w:val="0"/>
          <w:numId w:val="15"/>
        </w:numPr>
      </w:pPr>
      <w:r w:rsidRPr="001537EA">
        <w:t>Nincs ilyen utasítás</w:t>
      </w:r>
    </w:p>
    <w:p w14:paraId="49DDE2A1" w14:textId="630BBDD4" w:rsidR="00FC7ACC" w:rsidRPr="001537EA" w:rsidRDefault="006A5660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noProof/>
        </w:rPr>
        <w:drawing>
          <wp:anchor distT="0" distB="0" distL="114300" distR="114300" simplePos="0" relativeHeight="251661312" behindDoc="0" locked="0" layoutInCell="1" allowOverlap="1" wp14:anchorId="3E0CF5C7" wp14:editId="123D9DED">
            <wp:simplePos x="0" y="0"/>
            <wp:positionH relativeFrom="column">
              <wp:posOffset>404153</wp:posOffset>
            </wp:positionH>
            <wp:positionV relativeFrom="paragraph">
              <wp:posOffset>680085</wp:posOffset>
            </wp:positionV>
            <wp:extent cx="2157095" cy="580390"/>
            <wp:effectExtent l="0" t="0" r="0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390" w:rsidRPr="001537EA">
        <w:rPr>
          <w:sz w:val="28"/>
          <w:szCs w:val="28"/>
        </w:rPr>
        <w:t xml:space="preserve">Melyik esetben ír ki </w:t>
      </w:r>
      <w:proofErr w:type="spellStart"/>
      <w:proofErr w:type="gramStart"/>
      <w:r w:rsidR="00903390" w:rsidRPr="001537EA">
        <w:rPr>
          <w:sz w:val="28"/>
          <w:szCs w:val="28"/>
        </w:rPr>
        <w:t>true</w:t>
      </w:r>
      <w:proofErr w:type="spellEnd"/>
      <w:r w:rsidR="00903390" w:rsidRPr="001537EA">
        <w:rPr>
          <w:sz w:val="28"/>
          <w:szCs w:val="28"/>
        </w:rPr>
        <w:t>-</w:t>
      </w:r>
      <w:r w:rsidR="009041E0" w:rsidRPr="001537EA">
        <w:rPr>
          <w:sz w:val="28"/>
          <w:szCs w:val="28"/>
        </w:rPr>
        <w:t>t</w:t>
      </w:r>
      <w:proofErr w:type="gramEnd"/>
      <w:r w:rsidR="009041E0" w:rsidRPr="001537EA">
        <w:rPr>
          <w:sz w:val="28"/>
          <w:szCs w:val="28"/>
        </w:rPr>
        <w:t xml:space="preserve"> illetve </w:t>
      </w:r>
      <w:proofErr w:type="spellStart"/>
      <w:r w:rsidR="009041E0" w:rsidRPr="001537EA">
        <w:rPr>
          <w:sz w:val="28"/>
          <w:szCs w:val="28"/>
        </w:rPr>
        <w:t>false</w:t>
      </w:r>
      <w:proofErr w:type="spellEnd"/>
      <w:r w:rsidR="009041E0" w:rsidRPr="001537EA">
        <w:rPr>
          <w:sz w:val="28"/>
          <w:szCs w:val="28"/>
        </w:rPr>
        <w:t xml:space="preserve">-t az alábbi kód? Indokolja, hogy miért! </w:t>
      </w:r>
      <w:r w:rsidR="00C23D7E" w:rsidRPr="001537EA">
        <w:t>Kérem a kód után írja be válaszát!</w:t>
      </w:r>
      <w:r w:rsidR="005450AF" w:rsidRPr="001537EA">
        <w:t xml:space="preserve"> (5p)</w:t>
      </w:r>
    </w:p>
    <w:p w14:paraId="6D42BCAF" w14:textId="77777777" w:rsidR="00DF428A" w:rsidRDefault="000A65E5" w:rsidP="00DF428A">
      <w:pPr>
        <w:pStyle w:val="p1"/>
      </w:pPr>
      <w:proofErr w:type="gramStart"/>
      <w:r w:rsidRPr="001537EA">
        <w:t>Válasz :</w:t>
      </w:r>
      <w:proofErr w:type="gramEnd"/>
    </w:p>
    <w:p w14:paraId="04D99023" w14:textId="1F647E01" w:rsidR="00DF428A" w:rsidRPr="00DF428A" w:rsidRDefault="00DF428A" w:rsidP="00DF428A">
      <w:pPr>
        <w:pStyle w:val="p1"/>
      </w:pPr>
      <w:proofErr w:type="spellStart"/>
      <w:r w:rsidRPr="00DF428A">
        <w:t>true</w:t>
      </w:r>
      <w:proofErr w:type="spellEnd"/>
      <w:r w:rsidRPr="00DF428A">
        <w:t xml:space="preserve">: A </w:t>
      </w:r>
      <w:r w:rsidRPr="00DF428A">
        <w:rPr>
          <w:rFonts w:ascii="Courier New" w:hAnsi="Courier New" w:cs="Courier New"/>
          <w:sz w:val="20"/>
          <w:szCs w:val="20"/>
        </w:rPr>
        <w:t>==</w:t>
      </w:r>
      <w:r w:rsidRPr="00DF428A">
        <w:t xml:space="preserve"> laza összehasonlítás, ezért a PHP a numerikus </w:t>
      </w:r>
      <w:proofErr w:type="spellStart"/>
      <w:r w:rsidRPr="00DF428A">
        <w:t>stringet</w:t>
      </w:r>
      <w:proofErr w:type="spellEnd"/>
      <w:r w:rsidRPr="00DF428A">
        <w:t xml:space="preserve"> számmá alakítja.</w:t>
      </w:r>
    </w:p>
    <w:p w14:paraId="06FD58B7" w14:textId="1F9DF9E5" w:rsidR="00DF428A" w:rsidRPr="00DF428A" w:rsidRDefault="00DF428A" w:rsidP="00DF428A">
      <w:pPr>
        <w:spacing w:before="100" w:beforeAutospacing="1" w:after="100" w:afterAutospacing="1"/>
      </w:pPr>
      <w:proofErr w:type="spellStart"/>
      <w:r w:rsidRPr="00DF428A">
        <w:t>false</w:t>
      </w:r>
      <w:proofErr w:type="spellEnd"/>
      <w:r w:rsidRPr="00DF428A">
        <w:t xml:space="preserve">: A </w:t>
      </w:r>
      <w:r w:rsidRPr="00DF428A">
        <w:rPr>
          <w:rFonts w:ascii="Courier New" w:hAnsi="Courier New" w:cs="Courier New"/>
          <w:sz w:val="20"/>
          <w:szCs w:val="20"/>
        </w:rPr>
        <w:t>===</w:t>
      </w:r>
      <w:r w:rsidRPr="00DF428A">
        <w:t xml:space="preserve"> érték és típus szerint is összehasonlít. Az egyik </w:t>
      </w:r>
      <w:proofErr w:type="spellStart"/>
      <w:r w:rsidRPr="00DF428A">
        <w:t>string</w:t>
      </w:r>
      <w:proofErr w:type="spellEnd"/>
      <w:r w:rsidRPr="00DF428A">
        <w:t>, a másik integer.</w:t>
      </w:r>
    </w:p>
    <w:p w14:paraId="405867F3" w14:textId="297B4EA1" w:rsidR="000A65E5" w:rsidRPr="001537EA" w:rsidRDefault="000A65E5" w:rsidP="000A65E5">
      <w:pPr>
        <w:pStyle w:val="Listaszerbekezds"/>
        <w:tabs>
          <w:tab w:val="right" w:leader="dot" w:pos="8505"/>
        </w:tabs>
        <w:ind w:left="567"/>
      </w:pPr>
    </w:p>
    <w:p w14:paraId="604C1154" w14:textId="77777777" w:rsidR="006A5660" w:rsidRPr="001537EA" w:rsidRDefault="006A5660" w:rsidP="006A5660"/>
    <w:p w14:paraId="6141B15C" w14:textId="7859F193" w:rsidR="006A5660" w:rsidRPr="001537EA" w:rsidRDefault="00653DDA">
      <w:pPr>
        <w:pStyle w:val="Cmsor3"/>
        <w:numPr>
          <w:ilvl w:val="0"/>
          <w:numId w:val="13"/>
        </w:numPr>
        <w:jc w:val="both"/>
      </w:pPr>
      <w:r w:rsidRPr="001537EA">
        <w:rPr>
          <w:sz w:val="28"/>
          <w:szCs w:val="28"/>
        </w:rPr>
        <w:lastRenderedPageBreak/>
        <w:t>Mit ír ki az alábbi kód?</w:t>
      </w:r>
      <w:r w:rsidR="00E27A55" w:rsidRPr="001537EA">
        <w:rPr>
          <w:sz w:val="28"/>
          <w:szCs w:val="28"/>
        </w:rPr>
        <w:t xml:space="preserve"> Mit csinál</w:t>
      </w:r>
      <w:r w:rsidR="00A96757" w:rsidRPr="001537EA">
        <w:rPr>
          <w:sz w:val="28"/>
          <w:szCs w:val="28"/>
        </w:rPr>
        <w:t xml:space="preserve"> a</w:t>
      </w:r>
      <w:r w:rsidR="007610E6" w:rsidRPr="001537EA">
        <w:rPr>
          <w:sz w:val="28"/>
          <w:szCs w:val="28"/>
        </w:rPr>
        <w:t xml:space="preserve"> </w:t>
      </w:r>
      <w:proofErr w:type="gramStart"/>
      <w:r w:rsidR="00A96757" w:rsidRPr="001537EA">
        <w:rPr>
          <w:sz w:val="28"/>
          <w:szCs w:val="28"/>
        </w:rPr>
        <w:t>program</w:t>
      </w:r>
      <w:r w:rsidR="00E27A55" w:rsidRPr="001537EA">
        <w:rPr>
          <w:sz w:val="28"/>
          <w:szCs w:val="28"/>
        </w:rPr>
        <w:t xml:space="preserve"> </w:t>
      </w:r>
      <w:r w:rsidR="008104DE" w:rsidRPr="001537EA">
        <w:rPr>
          <w:sz w:val="28"/>
          <w:szCs w:val="28"/>
        </w:rPr>
        <w:t>?</w:t>
      </w:r>
      <w:proofErr w:type="gramEnd"/>
      <w:r w:rsidR="00E27A55" w:rsidRPr="001537EA">
        <w:rPr>
          <w:sz w:val="28"/>
          <w:szCs w:val="28"/>
        </w:rPr>
        <w:t xml:space="preserve"> </w:t>
      </w:r>
      <w:r w:rsidR="00F760CE" w:rsidRPr="001537EA">
        <w:t>Kérem a kód után írja válaszát!</w:t>
      </w:r>
      <w:r w:rsidR="00353A92" w:rsidRPr="001537EA">
        <w:t xml:space="preserve"> (5p)</w:t>
      </w:r>
    </w:p>
    <w:p w14:paraId="38B05D8E" w14:textId="55588231" w:rsidR="008104DE" w:rsidRPr="001537EA" w:rsidRDefault="008104DE" w:rsidP="005A69C2">
      <w:pPr>
        <w:pStyle w:val="Listaszerbekezds"/>
        <w:tabs>
          <w:tab w:val="right" w:leader="dot" w:pos="8505"/>
        </w:tabs>
        <w:ind w:left="567"/>
        <w:rPr>
          <w:rFonts w:asciiTheme="majorHAnsi" w:eastAsiaTheme="majorEastAsia" w:hAnsiTheme="majorHAnsi" w:cstheme="majorBidi"/>
          <w:color w:val="1F4D78" w:themeColor="accent1" w:themeShade="7F"/>
          <w:sz w:val="28"/>
          <w:szCs w:val="28"/>
        </w:rPr>
      </w:pPr>
      <w:r w:rsidRPr="001537EA">
        <w:rPr>
          <w:rFonts w:asciiTheme="majorHAnsi" w:eastAsiaTheme="majorEastAsia" w:hAnsiTheme="majorHAnsi" w:cstheme="majorBidi"/>
          <w:noProof/>
          <w:color w:val="1F4D78" w:themeColor="accent1" w:themeShade="7F"/>
          <w:sz w:val="28"/>
          <w:szCs w:val="28"/>
        </w:rPr>
        <w:drawing>
          <wp:inline distT="0" distB="0" distL="0" distR="0" wp14:anchorId="3F877096" wp14:editId="6577C4FE">
            <wp:extent cx="2713812" cy="1882588"/>
            <wp:effectExtent l="0" t="0" r="0" b="381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262" cy="18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2B26" w14:textId="77777777" w:rsidR="008104DE" w:rsidRPr="001537EA" w:rsidRDefault="008104DE" w:rsidP="005A69C2">
      <w:pPr>
        <w:pStyle w:val="Listaszerbekezds"/>
        <w:tabs>
          <w:tab w:val="right" w:leader="dot" w:pos="8505"/>
        </w:tabs>
        <w:ind w:left="567"/>
        <w:rPr>
          <w:rFonts w:asciiTheme="majorHAnsi" w:eastAsiaTheme="majorEastAsia" w:hAnsiTheme="majorHAnsi" w:cstheme="majorBidi"/>
          <w:color w:val="1F4D78" w:themeColor="accent1" w:themeShade="7F"/>
          <w:sz w:val="28"/>
          <w:szCs w:val="28"/>
        </w:rPr>
      </w:pPr>
    </w:p>
    <w:p w14:paraId="5FFD39B4" w14:textId="77777777" w:rsidR="008104DE" w:rsidRPr="001537EA" w:rsidRDefault="008104DE" w:rsidP="005A69C2">
      <w:pPr>
        <w:pStyle w:val="Listaszerbekezds"/>
        <w:tabs>
          <w:tab w:val="right" w:leader="dot" w:pos="8505"/>
        </w:tabs>
        <w:ind w:left="567"/>
        <w:rPr>
          <w:rFonts w:asciiTheme="majorHAnsi" w:eastAsiaTheme="majorEastAsia" w:hAnsiTheme="majorHAnsi" w:cstheme="majorBidi"/>
          <w:color w:val="1F4D78" w:themeColor="accent1" w:themeShade="7F"/>
          <w:sz w:val="28"/>
          <w:szCs w:val="28"/>
        </w:rPr>
      </w:pPr>
    </w:p>
    <w:p w14:paraId="65AAC096" w14:textId="1EE2A74B" w:rsidR="00725EC1" w:rsidRDefault="00725EC1" w:rsidP="005A69C2">
      <w:pPr>
        <w:pStyle w:val="Listaszerbekezds"/>
        <w:tabs>
          <w:tab w:val="right" w:leader="dot" w:pos="8505"/>
        </w:tabs>
        <w:ind w:left="567"/>
      </w:pPr>
      <w:proofErr w:type="gramStart"/>
      <w:r w:rsidRPr="001537EA">
        <w:t>Válasz :</w:t>
      </w:r>
      <w:proofErr w:type="gramEnd"/>
    </w:p>
    <w:p w14:paraId="43D256BB" w14:textId="77777777" w:rsidR="00E05D29" w:rsidRPr="00E05D29" w:rsidRDefault="00E05D29" w:rsidP="00E05D29">
      <w:pPr>
        <w:spacing w:before="100" w:beforeAutospacing="1" w:after="100" w:afterAutospacing="1"/>
      </w:pPr>
      <w:r w:rsidRPr="00E05D29">
        <w:t>A program:</w:t>
      </w:r>
    </w:p>
    <w:p w14:paraId="775614C7" w14:textId="77777777" w:rsidR="00E05D29" w:rsidRPr="00E05D29" w:rsidRDefault="00E05D29" w:rsidP="00E05D29">
      <w:pPr>
        <w:numPr>
          <w:ilvl w:val="0"/>
          <w:numId w:val="28"/>
        </w:numPr>
        <w:spacing w:before="100" w:beforeAutospacing="1" w:after="100" w:afterAutospacing="1"/>
      </w:pPr>
      <w:r w:rsidRPr="00E05D29">
        <w:t xml:space="preserve">létrehoz egy üres </w:t>
      </w:r>
      <w:r w:rsidRPr="00E05D29">
        <w:rPr>
          <w:rFonts w:ascii="Courier New" w:hAnsi="Courier New" w:cs="Courier New"/>
          <w:sz w:val="20"/>
          <w:szCs w:val="20"/>
        </w:rPr>
        <w:t>$</w:t>
      </w:r>
      <w:proofErr w:type="spellStart"/>
      <w:r w:rsidRPr="00E05D29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E05D29">
        <w:t xml:space="preserve"> tömböt; </w:t>
      </w:r>
    </w:p>
    <w:p w14:paraId="3C68161F" w14:textId="77777777" w:rsidR="00E05D29" w:rsidRPr="00E05D29" w:rsidRDefault="00E05D29" w:rsidP="00E05D29">
      <w:pPr>
        <w:numPr>
          <w:ilvl w:val="0"/>
          <w:numId w:val="28"/>
        </w:numPr>
        <w:spacing w:before="100" w:beforeAutospacing="1" w:after="100" w:afterAutospacing="1"/>
      </w:pPr>
      <w:r w:rsidRPr="00E05D29">
        <w:t xml:space="preserve">10 alkalommal generál egy véletlen számot 1 és 100 között; </w:t>
      </w:r>
    </w:p>
    <w:p w14:paraId="00257876" w14:textId="77777777" w:rsidR="00E05D29" w:rsidRPr="00E05D29" w:rsidRDefault="00E05D29" w:rsidP="00E05D29">
      <w:pPr>
        <w:numPr>
          <w:ilvl w:val="0"/>
          <w:numId w:val="28"/>
        </w:numPr>
        <w:spacing w:before="100" w:beforeAutospacing="1" w:after="100" w:afterAutospacing="1"/>
      </w:pPr>
      <w:r w:rsidRPr="00E05D29">
        <w:t xml:space="preserve">eltárolja ezeket a tömbben; </w:t>
      </w:r>
    </w:p>
    <w:p w14:paraId="388AE823" w14:textId="77777777" w:rsidR="00E05D29" w:rsidRPr="00E05D29" w:rsidRDefault="00E05D29" w:rsidP="00E05D29">
      <w:pPr>
        <w:numPr>
          <w:ilvl w:val="0"/>
          <w:numId w:val="28"/>
        </w:numPr>
        <w:spacing w:before="100" w:beforeAutospacing="1" w:after="100" w:afterAutospacing="1"/>
      </w:pPr>
      <w:r w:rsidRPr="00E05D29">
        <w:t xml:space="preserve">kiszámítja a 10 szám átlagát; </w:t>
      </w:r>
    </w:p>
    <w:p w14:paraId="43F85311" w14:textId="77777777" w:rsidR="00E05D29" w:rsidRPr="00E05D29" w:rsidRDefault="00E05D29" w:rsidP="00E05D29">
      <w:pPr>
        <w:numPr>
          <w:ilvl w:val="0"/>
          <w:numId w:val="28"/>
        </w:numPr>
        <w:spacing w:before="100" w:beforeAutospacing="1" w:after="100" w:afterAutospacing="1"/>
      </w:pPr>
      <w:proofErr w:type="spellStart"/>
      <w:r w:rsidRPr="00E05D29">
        <w:rPr>
          <w:rFonts w:ascii="Courier New" w:hAnsi="Courier New" w:cs="Courier New"/>
          <w:sz w:val="20"/>
          <w:szCs w:val="20"/>
        </w:rPr>
        <w:t>print_</w:t>
      </w:r>
      <w:proofErr w:type="gramStart"/>
      <w:r w:rsidRPr="00E05D29">
        <w:rPr>
          <w:rFonts w:ascii="Courier New" w:hAnsi="Courier New" w:cs="Courier New"/>
          <w:sz w:val="20"/>
          <w:szCs w:val="20"/>
        </w:rPr>
        <w:t>r</w:t>
      </w:r>
      <w:proofErr w:type="spellEnd"/>
      <w:r w:rsidRPr="00E05D29">
        <w:rPr>
          <w:rFonts w:ascii="Courier New" w:hAnsi="Courier New" w:cs="Courier New"/>
          <w:sz w:val="20"/>
          <w:szCs w:val="20"/>
        </w:rPr>
        <w:t>(</w:t>
      </w:r>
      <w:proofErr w:type="gramEnd"/>
      <w:r w:rsidRPr="00E05D29">
        <w:rPr>
          <w:rFonts w:ascii="Courier New" w:hAnsi="Courier New" w:cs="Courier New"/>
          <w:sz w:val="20"/>
          <w:szCs w:val="20"/>
        </w:rPr>
        <w:t>)</w:t>
      </w:r>
      <w:r w:rsidRPr="00E05D29">
        <w:t xml:space="preserve"> segítségével kiírja a tömböt; </w:t>
      </w:r>
    </w:p>
    <w:p w14:paraId="28979EED" w14:textId="77777777" w:rsidR="00E05D29" w:rsidRPr="00E05D29" w:rsidRDefault="00E05D29" w:rsidP="00E05D29">
      <w:pPr>
        <w:numPr>
          <w:ilvl w:val="0"/>
          <w:numId w:val="28"/>
        </w:numPr>
        <w:spacing w:before="100" w:beforeAutospacing="1" w:after="100" w:afterAutospacing="1"/>
      </w:pPr>
      <w:r w:rsidRPr="00E05D29">
        <w:t xml:space="preserve">majd kiírja az átlagot. </w:t>
      </w:r>
    </w:p>
    <w:p w14:paraId="5BB8A537" w14:textId="77777777" w:rsidR="00E05D29" w:rsidRPr="00E05D29" w:rsidRDefault="00E05D29" w:rsidP="00E05D29">
      <w:pPr>
        <w:spacing w:before="100" w:beforeAutospacing="1" w:after="100" w:afterAutospacing="1"/>
      </w:pPr>
      <w:r w:rsidRPr="00E05D29">
        <w:t xml:space="preserve">A pontos számok nem határozhatók meg előre, mert a </w:t>
      </w:r>
      <w:proofErr w:type="spellStart"/>
      <w:proofErr w:type="gramStart"/>
      <w:r w:rsidRPr="00E05D29">
        <w:rPr>
          <w:rFonts w:ascii="Courier New" w:hAnsi="Courier New" w:cs="Courier New"/>
          <w:sz w:val="20"/>
          <w:szCs w:val="20"/>
        </w:rPr>
        <w:t>rand</w:t>
      </w:r>
      <w:proofErr w:type="spellEnd"/>
      <w:r w:rsidRPr="00E05D29">
        <w:rPr>
          <w:rFonts w:ascii="Courier New" w:hAnsi="Courier New" w:cs="Courier New"/>
          <w:sz w:val="20"/>
          <w:szCs w:val="20"/>
        </w:rPr>
        <w:t>(</w:t>
      </w:r>
      <w:proofErr w:type="gramEnd"/>
      <w:r w:rsidRPr="00E05D29">
        <w:rPr>
          <w:rFonts w:ascii="Courier New" w:hAnsi="Courier New" w:cs="Courier New"/>
          <w:sz w:val="20"/>
          <w:szCs w:val="20"/>
        </w:rPr>
        <w:t>1, 100)</w:t>
      </w:r>
      <w:r w:rsidRPr="00E05D29">
        <w:t xml:space="preserve"> véletlen értékeket generál.</w:t>
      </w:r>
    </w:p>
    <w:p w14:paraId="31D9F5ED" w14:textId="77777777" w:rsidR="00E05D29" w:rsidRPr="001537EA" w:rsidRDefault="00E05D29" w:rsidP="00E05D29">
      <w:pPr>
        <w:tabs>
          <w:tab w:val="right" w:leader="dot" w:pos="8505"/>
        </w:tabs>
      </w:pPr>
    </w:p>
    <w:p w14:paraId="303DFB34" w14:textId="25B1023C" w:rsidR="00F760CE" w:rsidRPr="00E05D29" w:rsidRDefault="00E05D29" w:rsidP="00F760CE">
      <w:r w:rsidRPr="00E05D29">
        <w:t>10 véletlen számot generál 1–100 között, majd kiírja a tömböt és a számok átlagát.</w:t>
      </w:r>
    </w:p>
    <w:p w14:paraId="54DAB921" w14:textId="2E1F899F" w:rsidR="00087859" w:rsidRPr="001537EA" w:rsidRDefault="00C20035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noProof/>
        </w:rPr>
        <w:drawing>
          <wp:anchor distT="0" distB="0" distL="114300" distR="114300" simplePos="0" relativeHeight="251663360" behindDoc="0" locked="0" layoutInCell="1" allowOverlap="1" wp14:anchorId="0E26941B" wp14:editId="790C8D8C">
            <wp:simplePos x="0" y="0"/>
            <wp:positionH relativeFrom="column">
              <wp:posOffset>445086</wp:posOffset>
            </wp:positionH>
            <wp:positionV relativeFrom="paragraph">
              <wp:posOffset>764882</wp:posOffset>
            </wp:positionV>
            <wp:extent cx="2444115" cy="2379980"/>
            <wp:effectExtent l="0" t="0" r="0" b="127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AFA" w:rsidRPr="001537EA">
        <w:rPr>
          <w:sz w:val="28"/>
          <w:szCs w:val="28"/>
        </w:rPr>
        <w:t>Mi lesz az eredménye az alábbi kódnak?</w:t>
      </w:r>
      <w:r w:rsidR="000E70DA" w:rsidRPr="001537EA">
        <w:rPr>
          <w:sz w:val="28"/>
          <w:szCs w:val="28"/>
        </w:rPr>
        <w:t xml:space="preserve"> </w:t>
      </w:r>
      <w:r w:rsidR="000E70DA" w:rsidRPr="001537EA">
        <w:t>Kérem a kód után írja válaszát!</w:t>
      </w:r>
      <w:r w:rsidR="00353A92" w:rsidRPr="001537EA">
        <w:t xml:space="preserve"> (</w:t>
      </w:r>
      <w:r w:rsidR="009D7016" w:rsidRPr="001537EA">
        <w:t>10</w:t>
      </w:r>
      <w:r w:rsidR="00353A92" w:rsidRPr="001537EA">
        <w:t>p)</w:t>
      </w:r>
    </w:p>
    <w:p w14:paraId="65FD0C84" w14:textId="01CE03C8" w:rsidR="00C20035" w:rsidRPr="001537EA" w:rsidRDefault="00C20035" w:rsidP="000E70DA"/>
    <w:p w14:paraId="23F767C4" w14:textId="77777777" w:rsidR="00431179" w:rsidRPr="001537EA" w:rsidRDefault="00431179" w:rsidP="00431179">
      <w:pPr>
        <w:tabs>
          <w:tab w:val="right" w:leader="dot" w:pos="8505"/>
        </w:tabs>
        <w:ind w:left="360"/>
      </w:pPr>
    </w:p>
    <w:p w14:paraId="0CA4DCF7" w14:textId="54D6CF29" w:rsidR="00431179" w:rsidRDefault="003B053E" w:rsidP="00431179">
      <w:pPr>
        <w:tabs>
          <w:tab w:val="right" w:leader="dot" w:pos="8505"/>
        </w:tabs>
        <w:ind w:left="360"/>
      </w:pPr>
      <w:proofErr w:type="gramStart"/>
      <w:r w:rsidRPr="001537EA">
        <w:t>Válasz</w:t>
      </w:r>
      <w:r w:rsidR="00431179" w:rsidRPr="001537EA">
        <w:t xml:space="preserve"> :</w:t>
      </w:r>
      <w:proofErr w:type="gramEnd"/>
      <w:r w:rsidR="00431179" w:rsidRPr="001537EA">
        <w:t xml:space="preserve"> </w:t>
      </w:r>
    </w:p>
    <w:p w14:paraId="67390B3A" w14:textId="0B5F6388" w:rsidR="008C7E22" w:rsidRDefault="008C7E22" w:rsidP="00431179">
      <w:pPr>
        <w:tabs>
          <w:tab w:val="right" w:leader="dot" w:pos="8505"/>
        </w:tabs>
        <w:ind w:left="360"/>
      </w:pPr>
      <w:r>
        <w:t>Eredmény: 123</w:t>
      </w:r>
    </w:p>
    <w:p w14:paraId="3DDE0150" w14:textId="6CEF3720" w:rsidR="003D2B77" w:rsidRPr="003D2B77" w:rsidRDefault="003D2B77" w:rsidP="003D2B77">
      <w:pPr>
        <w:spacing w:before="100" w:beforeAutospacing="1" w:after="100" w:afterAutospacing="1"/>
      </w:pPr>
      <w:r w:rsidRPr="003D2B77">
        <w:t xml:space="preserve">Az osztály statikus </w:t>
      </w:r>
      <w:r w:rsidRPr="003D2B77">
        <w:rPr>
          <w:rFonts w:ascii="Courier New" w:hAnsi="Courier New" w:cs="Courier New"/>
          <w:sz w:val="20"/>
          <w:szCs w:val="20"/>
        </w:rPr>
        <w:t>$</w:t>
      </w:r>
      <w:proofErr w:type="spellStart"/>
      <w:r w:rsidRPr="003D2B77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3D2B77">
        <w:t xml:space="preserve"> változója kezdetben 0. Minden </w:t>
      </w:r>
      <w:proofErr w:type="spellStart"/>
      <w:proofErr w:type="gramStart"/>
      <w:r w:rsidRPr="003D2B77">
        <w:rPr>
          <w:rFonts w:ascii="Courier New" w:hAnsi="Courier New" w:cs="Courier New"/>
          <w:sz w:val="20"/>
          <w:szCs w:val="20"/>
        </w:rPr>
        <w:t>track</w:t>
      </w:r>
      <w:proofErr w:type="spellEnd"/>
      <w:r w:rsidRPr="003D2B77">
        <w:rPr>
          <w:rFonts w:ascii="Courier New" w:hAnsi="Courier New" w:cs="Courier New"/>
          <w:sz w:val="20"/>
          <w:szCs w:val="20"/>
        </w:rPr>
        <w:t>(</w:t>
      </w:r>
      <w:proofErr w:type="gramEnd"/>
      <w:r w:rsidRPr="003D2B77">
        <w:rPr>
          <w:rFonts w:ascii="Courier New" w:hAnsi="Courier New" w:cs="Courier New"/>
          <w:sz w:val="20"/>
          <w:szCs w:val="20"/>
        </w:rPr>
        <w:t>)</w:t>
      </w:r>
      <w:r w:rsidRPr="003D2B77">
        <w:t xml:space="preserve"> híváskor eggyel nő, majd kiírásra kerül.</w:t>
      </w:r>
      <w:r>
        <w:t xml:space="preserve"> </w:t>
      </w:r>
      <w:r w:rsidRPr="003D2B77">
        <w:t>Három hívás történik</w:t>
      </w:r>
      <w:r>
        <w:t>, és mivel nincs köztük szóköz vagy sortörés, így az eredmény 123.</w:t>
      </w:r>
    </w:p>
    <w:p w14:paraId="5773B2F2" w14:textId="77777777" w:rsidR="00431179" w:rsidRPr="001537EA" w:rsidRDefault="00431179" w:rsidP="000E70DA"/>
    <w:p w14:paraId="37D60283" w14:textId="4A39C46D" w:rsidR="00C20035" w:rsidRPr="001537EA" w:rsidRDefault="0015263B">
      <w:pPr>
        <w:pStyle w:val="Cmsor3"/>
        <w:numPr>
          <w:ilvl w:val="0"/>
          <w:numId w:val="13"/>
        </w:numPr>
        <w:ind w:left="720"/>
        <w:jc w:val="both"/>
      </w:pPr>
      <w:r w:rsidRPr="001537EA">
        <w:rPr>
          <w:sz w:val="28"/>
          <w:szCs w:val="28"/>
        </w:rPr>
        <w:t xml:space="preserve">Mit jelent a zárójelben szereplő int $z, és mi a $s, illetve milyen tulajdonsággal rendelkezik az </w:t>
      </w:r>
      <w:proofErr w:type="gramStart"/>
      <w:r w:rsidRPr="001537EA">
        <w:rPr>
          <w:sz w:val="28"/>
          <w:szCs w:val="28"/>
        </w:rPr>
        <w:t>egyik</w:t>
      </w:r>
      <w:proofErr w:type="gramEnd"/>
      <w:r w:rsidRPr="001537EA">
        <w:rPr>
          <w:sz w:val="28"/>
          <w:szCs w:val="28"/>
        </w:rPr>
        <w:t xml:space="preserve"> illetve a másik? </w:t>
      </w:r>
      <w:r w:rsidRPr="001537EA">
        <w:t>Kérem a kód után írja válaszát!</w:t>
      </w:r>
      <w:r w:rsidR="0039003F" w:rsidRPr="001537EA">
        <w:t xml:space="preserve"> (10p)</w:t>
      </w:r>
    </w:p>
    <w:p w14:paraId="282B3E46" w14:textId="77777777" w:rsidR="0014284A" w:rsidRPr="001537EA" w:rsidRDefault="0015263B" w:rsidP="000E70DA">
      <w:r w:rsidRPr="001537EA">
        <w:rPr>
          <w:noProof/>
        </w:rPr>
        <w:drawing>
          <wp:anchor distT="0" distB="0" distL="114300" distR="114300" simplePos="0" relativeHeight="251664384" behindDoc="0" locked="0" layoutInCell="1" allowOverlap="1" wp14:anchorId="719F2779" wp14:editId="01BA314A">
            <wp:simplePos x="0" y="0"/>
            <wp:positionH relativeFrom="column">
              <wp:posOffset>445477</wp:posOffset>
            </wp:positionH>
            <wp:positionV relativeFrom="paragraph">
              <wp:posOffset>384322</wp:posOffset>
            </wp:positionV>
            <wp:extent cx="3358515" cy="920115"/>
            <wp:effectExtent l="0" t="0" r="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0BF60" w14:textId="77777777" w:rsidR="00C20035" w:rsidRPr="001537EA" w:rsidRDefault="00C20035" w:rsidP="000E70DA"/>
    <w:p w14:paraId="5C434E1E" w14:textId="32FFB245" w:rsidR="003B053E" w:rsidRDefault="003B053E" w:rsidP="003B053E">
      <w:pPr>
        <w:tabs>
          <w:tab w:val="right" w:leader="dot" w:pos="8505"/>
        </w:tabs>
        <w:ind w:left="360"/>
      </w:pPr>
      <w:proofErr w:type="gramStart"/>
      <w:r w:rsidRPr="001537EA">
        <w:t>Válasz :</w:t>
      </w:r>
      <w:proofErr w:type="gramEnd"/>
      <w:r w:rsidRPr="001537EA">
        <w:t xml:space="preserve"> </w:t>
      </w:r>
    </w:p>
    <w:p w14:paraId="11BF7290" w14:textId="669434BD" w:rsidR="008C7E22" w:rsidRDefault="008C7E22" w:rsidP="008C7E22">
      <w:pPr>
        <w:tabs>
          <w:tab w:val="right" w:leader="dot" w:pos="8505"/>
        </w:tabs>
        <w:ind w:left="360"/>
      </w:pPr>
      <w:r>
        <w:t>int $z: a $z paraméternek integer, vagyis egész szám típusúnak kell lennie. Nincs neki alapértelmezett értéke, ezért ez kötelező paraméter.</w:t>
      </w:r>
    </w:p>
    <w:p w14:paraId="5AE9FBCB" w14:textId="4730F900" w:rsidR="008C7E22" w:rsidRPr="001537EA" w:rsidRDefault="008C7E22" w:rsidP="008C7E22">
      <w:pPr>
        <w:tabs>
          <w:tab w:val="right" w:leader="dot" w:pos="8505"/>
        </w:tabs>
        <w:ind w:left="360"/>
      </w:pPr>
      <w:proofErr w:type="spellStart"/>
      <w:r>
        <w:t>string</w:t>
      </w:r>
      <w:proofErr w:type="spellEnd"/>
      <w:r>
        <w:t xml:space="preserve"> $s </w:t>
      </w:r>
      <w:proofErr w:type="gramStart"/>
      <w:r>
        <w:t>= ’</w:t>
      </w:r>
      <w:proofErr w:type="gramEnd"/>
      <w:r>
        <w:t xml:space="preserve"> ’: a $s értéke </w:t>
      </w:r>
      <w:proofErr w:type="spellStart"/>
      <w:r>
        <w:t>string</w:t>
      </w:r>
      <w:proofErr w:type="spellEnd"/>
      <w:r>
        <w:t xml:space="preserve">, vagyis szöveg. </w:t>
      </w:r>
      <w:proofErr w:type="gramStart"/>
      <w:r>
        <w:t>= ’</w:t>
      </w:r>
      <w:proofErr w:type="gramEnd"/>
      <w:r>
        <w:t xml:space="preserve"> ’ azt jelenti, hogy alapértelmezett értéke egy üres </w:t>
      </w:r>
      <w:proofErr w:type="spellStart"/>
      <w:r>
        <w:t>string</w:t>
      </w:r>
      <w:proofErr w:type="spellEnd"/>
      <w:r>
        <w:t>, így ez opcionális paraméter.</w:t>
      </w:r>
    </w:p>
    <w:p w14:paraId="1DBA8557" w14:textId="77777777" w:rsidR="00C20035" w:rsidRPr="001537EA" w:rsidRDefault="00C20035" w:rsidP="000E70DA"/>
    <w:p w14:paraId="179A2EAE" w14:textId="77777777" w:rsidR="00874DBF" w:rsidRPr="001537EA" w:rsidRDefault="00874DBF" w:rsidP="000E70DA"/>
    <w:p w14:paraId="10FD750C" w14:textId="77777777" w:rsidR="00874DBF" w:rsidRPr="001537EA" w:rsidRDefault="00874DBF" w:rsidP="000E70DA"/>
    <w:p w14:paraId="66800ACC" w14:textId="77777777" w:rsidR="00874DBF" w:rsidRPr="001537EA" w:rsidRDefault="00874DBF" w:rsidP="000E70DA"/>
    <w:p w14:paraId="592B3236" w14:textId="07F615A9" w:rsidR="00874DBF" w:rsidRPr="001537EA" w:rsidRDefault="008C0BFA">
      <w:pPr>
        <w:pStyle w:val="Cmsor3"/>
        <w:numPr>
          <w:ilvl w:val="0"/>
          <w:numId w:val="13"/>
        </w:numPr>
        <w:ind w:left="720"/>
        <w:jc w:val="both"/>
      </w:pPr>
      <w:r w:rsidRPr="001537EA">
        <w:rPr>
          <w:sz w:val="28"/>
          <w:szCs w:val="28"/>
        </w:rPr>
        <w:t>Írjon egy programot</w:t>
      </w:r>
      <w:r w:rsidR="005A48AB" w:rsidRPr="001537EA">
        <w:rPr>
          <w:sz w:val="28"/>
          <w:szCs w:val="28"/>
        </w:rPr>
        <w:t>!</w:t>
      </w:r>
      <w:r w:rsidR="005A48AB" w:rsidRPr="001537EA">
        <w:t xml:space="preserve"> Kérem a program file-t külön mellékelve </w:t>
      </w:r>
      <w:proofErr w:type="spellStart"/>
      <w:r w:rsidR="005A48AB" w:rsidRPr="001537EA">
        <w:t>az_on_neve_atlag.php</w:t>
      </w:r>
      <w:proofErr w:type="spellEnd"/>
      <w:r w:rsidR="005A48AB" w:rsidRPr="001537EA">
        <w:t xml:space="preserve"> file formátumban küldje el. (25</w:t>
      </w:r>
      <w:proofErr w:type="gramStart"/>
      <w:r w:rsidR="005A48AB" w:rsidRPr="001537EA">
        <w:t>p)</w:t>
      </w:r>
      <w:r w:rsidR="002251B0" w:rsidRPr="001537EA">
        <w:rPr>
          <w:sz w:val="28"/>
          <w:szCs w:val="28"/>
        </w:rPr>
        <w:t xml:space="preserve">   </w:t>
      </w:r>
      <w:proofErr w:type="gramEnd"/>
      <w:r w:rsidR="002251B0" w:rsidRPr="001537EA">
        <w:rPr>
          <w:sz w:val="28"/>
          <w:szCs w:val="28"/>
        </w:rPr>
        <w:t xml:space="preserve">                                   </w:t>
      </w:r>
      <w:r w:rsidR="002251B0" w:rsidRPr="001537EA">
        <w:rPr>
          <w:sz w:val="28"/>
          <w:szCs w:val="28"/>
        </w:rPr>
        <w:br/>
      </w:r>
    </w:p>
    <w:p w14:paraId="35912C4E" w14:textId="73547A09" w:rsidR="005A48AB" w:rsidRPr="001537EA" w:rsidRDefault="005A48AB" w:rsidP="0048013B">
      <w:r w:rsidRPr="001537EA">
        <w:t xml:space="preserve">a)  Írjon egy programot, ami 10 alkalommal generál 1 és 20 között 2db számot (a és b).  Ezeknek a számpároknak az átlagát tárolja el </w:t>
      </w:r>
      <w:proofErr w:type="gramStart"/>
      <w:r w:rsidRPr="001537EA">
        <w:t>tömbbe(</w:t>
      </w:r>
      <w:proofErr w:type="gramEnd"/>
      <w:r w:rsidRPr="001537EA">
        <w:t xml:space="preserve">10db átlag mentése tömbbe), </w:t>
      </w:r>
    </w:p>
    <w:p w14:paraId="6932365A" w14:textId="019DB689" w:rsidR="0048013B" w:rsidRPr="001537EA" w:rsidRDefault="005A48AB" w:rsidP="0048013B">
      <w:r w:rsidRPr="001537EA">
        <w:br/>
        <w:t xml:space="preserve">b)  Ellenőrizze az elkészült tömb elemeit. Ha az elem nagyobb mint 10 akkor írja ki a </w:t>
      </w:r>
      <w:proofErr w:type="gramStart"/>
      <w:r w:rsidRPr="001537EA">
        <w:t>program ,</w:t>
      </w:r>
      <w:proofErr w:type="gramEnd"/>
      <w:r w:rsidRPr="001537EA">
        <w:t xml:space="preserve"> hogy ‘magas’ egyébként írja ki, hogy ‘alacsony’.                               </w:t>
      </w:r>
    </w:p>
    <w:p w14:paraId="00EFA148" w14:textId="5F9187A9" w:rsidR="00435627" w:rsidRPr="001537EA" w:rsidRDefault="00E10924" w:rsidP="00435627">
      <w:pPr>
        <w:pStyle w:val="Cmsor3"/>
        <w:numPr>
          <w:ilvl w:val="0"/>
          <w:numId w:val="13"/>
        </w:numPr>
        <w:ind w:left="720"/>
        <w:jc w:val="both"/>
      </w:pPr>
      <w:r w:rsidRPr="001537EA">
        <w:rPr>
          <w:sz w:val="28"/>
          <w:szCs w:val="28"/>
        </w:rPr>
        <w:t>Írjon egy programot!</w:t>
      </w:r>
      <w:r w:rsidR="00383B96" w:rsidRPr="001537EA">
        <w:rPr>
          <w:sz w:val="28"/>
          <w:szCs w:val="28"/>
        </w:rPr>
        <w:t xml:space="preserve"> </w:t>
      </w:r>
      <w:r w:rsidR="00435627" w:rsidRPr="001537EA">
        <w:t xml:space="preserve">Kérem a program file-t külön mellékelve </w:t>
      </w:r>
      <w:proofErr w:type="spellStart"/>
      <w:r w:rsidR="00435627" w:rsidRPr="001537EA">
        <w:t>az_on_neve_</w:t>
      </w:r>
      <w:r w:rsidR="001A48CF" w:rsidRPr="001537EA">
        <w:t>login</w:t>
      </w:r>
      <w:r w:rsidR="00435627" w:rsidRPr="001537EA">
        <w:t>.php</w:t>
      </w:r>
      <w:proofErr w:type="spellEnd"/>
      <w:r w:rsidR="00435627" w:rsidRPr="001537EA">
        <w:t xml:space="preserve"> file formátumban küldje el. </w:t>
      </w:r>
      <w:r w:rsidR="001A48CF" w:rsidRPr="001537EA">
        <w:t>Mellékelje a</w:t>
      </w:r>
      <w:r w:rsidR="00CC4524" w:rsidRPr="001537EA">
        <w:t xml:space="preserve">z </w:t>
      </w:r>
      <w:r w:rsidR="006B0128" w:rsidRPr="001537EA">
        <w:t xml:space="preserve">exportált adatbázis </w:t>
      </w:r>
      <w:proofErr w:type="spellStart"/>
      <w:r w:rsidR="006B0128" w:rsidRPr="001537EA">
        <w:t>sql</w:t>
      </w:r>
      <w:proofErr w:type="spellEnd"/>
      <w:r w:rsidR="006B0128" w:rsidRPr="001537EA">
        <w:t xml:space="preserve"> fájlt is</w:t>
      </w:r>
      <w:r w:rsidR="00435627" w:rsidRPr="001537EA">
        <w:t>.</w:t>
      </w:r>
      <w:r w:rsidR="00AE4640" w:rsidRPr="001537EA">
        <w:t xml:space="preserve"> (30p)</w:t>
      </w:r>
    </w:p>
    <w:p w14:paraId="465C1ABF" w14:textId="040AF34B" w:rsidR="0048013B" w:rsidRPr="001537EA" w:rsidRDefault="0048013B" w:rsidP="00463E74">
      <w:pPr>
        <w:pStyle w:val="Cmsor3"/>
        <w:numPr>
          <w:ilvl w:val="0"/>
          <w:numId w:val="0"/>
        </w:numPr>
        <w:ind w:left="720"/>
        <w:jc w:val="both"/>
        <w:rPr>
          <w:sz w:val="28"/>
          <w:szCs w:val="28"/>
        </w:rPr>
      </w:pPr>
    </w:p>
    <w:p w14:paraId="69CB59F3" w14:textId="079A57AD" w:rsidR="006B0128" w:rsidRPr="001537EA" w:rsidRDefault="006B0128" w:rsidP="005A48AB">
      <w:pPr>
        <w:pStyle w:val="Listaszerbekezds"/>
        <w:numPr>
          <w:ilvl w:val="0"/>
          <w:numId w:val="27"/>
        </w:numPr>
        <w:spacing w:before="100" w:beforeAutospacing="1" w:after="100" w:afterAutospacing="1"/>
      </w:pPr>
      <w:r w:rsidRPr="001537EA">
        <w:t>Készítsen egy adatbázist, amely tartalmaz egy „</w:t>
      </w:r>
      <w:proofErr w:type="spellStart"/>
      <w:r w:rsidRPr="001537EA">
        <w:t>users</w:t>
      </w:r>
      <w:proofErr w:type="spellEnd"/>
      <w:r w:rsidRPr="001537EA">
        <w:t>” nevű táblát. A tábla oszlopai: „ID”, „</w:t>
      </w:r>
      <w:proofErr w:type="spellStart"/>
      <w:r w:rsidRPr="001537EA">
        <w:t>username</w:t>
      </w:r>
      <w:proofErr w:type="spellEnd"/>
      <w:r w:rsidRPr="001537EA">
        <w:t>”, „</w:t>
      </w:r>
      <w:proofErr w:type="spellStart"/>
      <w:r w:rsidRPr="001537EA">
        <w:t>pass</w:t>
      </w:r>
      <w:proofErr w:type="spellEnd"/>
      <w:r w:rsidRPr="001537EA">
        <w:t>”. Töltse fel 2 db szabadon választott rekorddal. (Grafikus módban is elkészítheti.)</w:t>
      </w:r>
    </w:p>
    <w:p w14:paraId="0D35625F" w14:textId="41D841B0" w:rsidR="005A48AB" w:rsidRPr="001537EA" w:rsidRDefault="005A48AB" w:rsidP="005A48AB">
      <w:pPr>
        <w:pStyle w:val="Listaszerbekezds"/>
        <w:numPr>
          <w:ilvl w:val="0"/>
          <w:numId w:val="27"/>
        </w:numPr>
        <w:spacing w:before="100" w:beforeAutospacing="1" w:after="100" w:afterAutospacing="1"/>
      </w:pPr>
      <w:r w:rsidRPr="001537EA">
        <w:lastRenderedPageBreak/>
        <w:t>Írjon egy programot, amely egy egyszerű HTML-</w:t>
      </w:r>
      <w:proofErr w:type="spellStart"/>
      <w:r w:rsidRPr="001537EA">
        <w:t>formon</w:t>
      </w:r>
      <w:proofErr w:type="spellEnd"/>
      <w:r w:rsidRPr="001537EA">
        <w:t xml:space="preserve"> keresztül bekér egy felhasználónevet és egy jelszót. Vizsgálja meg a beérkező adatokat, majd végezze el az </w:t>
      </w:r>
      <w:proofErr w:type="spellStart"/>
      <w:r w:rsidRPr="001537EA">
        <w:t>autentikációt</w:t>
      </w:r>
      <w:proofErr w:type="spellEnd"/>
      <w:r w:rsidRPr="001537EA">
        <w:t xml:space="preserve"> az a, feladatban készített </w:t>
      </w:r>
      <w:proofErr w:type="spellStart"/>
      <w:r w:rsidRPr="001537EA">
        <w:t>sql</w:t>
      </w:r>
      <w:proofErr w:type="spellEnd"/>
      <w:r w:rsidRPr="001537EA">
        <w:t xml:space="preserve"> tábla használatával. A program minden esetben (sikeres és sikertelen belépés) készítsen egy fájlba logbejegyzést az eseményről. A logbejegyzés formátuma szabadon választható.</w:t>
      </w:r>
    </w:p>
    <w:p w14:paraId="30B626A1" w14:textId="77777777" w:rsidR="005138C6" w:rsidRPr="001537EA" w:rsidRDefault="005138C6" w:rsidP="00895CD3">
      <w:pPr>
        <w:ind w:left="567"/>
      </w:pPr>
    </w:p>
    <w:p w14:paraId="56F4B7D8" w14:textId="2CD79104" w:rsidR="005138C6" w:rsidRPr="001537EA" w:rsidRDefault="00E45FC5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>Mit csinál a DESC kulcsszó a következő SQL utasításban?</w:t>
      </w:r>
      <w:r w:rsidR="007A294E" w:rsidRPr="001537EA">
        <w:rPr>
          <w:sz w:val="28"/>
          <w:szCs w:val="28"/>
        </w:rPr>
        <w:t xml:space="preserve"> </w:t>
      </w:r>
      <w:r w:rsidR="007A294E" w:rsidRPr="001537EA">
        <w:t xml:space="preserve">Kérem karikázza be </w:t>
      </w:r>
      <w:r w:rsidR="00495FFC" w:rsidRPr="001537EA">
        <w:t xml:space="preserve">/ tegye vastag betűssé </w:t>
      </w:r>
      <w:r w:rsidR="007A294E" w:rsidRPr="001537EA">
        <w:t>a megfelelő válasz betűjelét!</w:t>
      </w:r>
      <w:r w:rsidR="0071108F" w:rsidRPr="001537EA">
        <w:t xml:space="preserve"> (5p)</w:t>
      </w:r>
    </w:p>
    <w:p w14:paraId="053DACA5" w14:textId="77777777" w:rsidR="002420F7" w:rsidRPr="001537EA" w:rsidRDefault="002420F7" w:rsidP="002420F7">
      <w:pPr>
        <w:ind w:left="567"/>
      </w:pPr>
    </w:p>
    <w:p w14:paraId="2A14DAE2" w14:textId="77777777" w:rsidR="002420F7" w:rsidRPr="001537EA" w:rsidRDefault="002420F7" w:rsidP="002420F7">
      <w:pPr>
        <w:ind w:left="567"/>
      </w:pPr>
      <w:r w:rsidRPr="001537EA">
        <w:t>SELECT *</w:t>
      </w:r>
    </w:p>
    <w:p w14:paraId="7D1DD8A1" w14:textId="77777777" w:rsidR="002420F7" w:rsidRPr="001537EA" w:rsidRDefault="002420F7" w:rsidP="002420F7">
      <w:pPr>
        <w:ind w:left="567"/>
      </w:pPr>
      <w:r w:rsidRPr="001537EA">
        <w:t>FROM MY_TABLE</w:t>
      </w:r>
    </w:p>
    <w:p w14:paraId="7D0C9218" w14:textId="77777777" w:rsidR="002420F7" w:rsidRPr="001537EA" w:rsidRDefault="002420F7" w:rsidP="002420F7">
      <w:pPr>
        <w:ind w:left="567"/>
      </w:pPr>
      <w:r w:rsidRPr="001537EA">
        <w:t>WHERE ID &gt; 0</w:t>
      </w:r>
    </w:p>
    <w:p w14:paraId="664D9B6D" w14:textId="77777777" w:rsidR="005138C6" w:rsidRPr="001537EA" w:rsidRDefault="002420F7" w:rsidP="002420F7">
      <w:pPr>
        <w:ind w:left="567"/>
      </w:pPr>
      <w:r w:rsidRPr="001537EA">
        <w:t>ORDER BY ID, NAME DESC</w:t>
      </w:r>
    </w:p>
    <w:p w14:paraId="4A50966A" w14:textId="77777777" w:rsidR="005138C6" w:rsidRPr="001537EA" w:rsidRDefault="005138C6" w:rsidP="00895CD3">
      <w:pPr>
        <w:ind w:left="567"/>
      </w:pPr>
    </w:p>
    <w:p w14:paraId="10A736FA" w14:textId="77777777" w:rsidR="00E159BC" w:rsidRPr="001537EA" w:rsidRDefault="00E159BC">
      <w:pPr>
        <w:pStyle w:val="Listaszerbekezds"/>
        <w:numPr>
          <w:ilvl w:val="0"/>
          <w:numId w:val="17"/>
        </w:numPr>
      </w:pPr>
      <w:r w:rsidRPr="001537EA">
        <w:t>Ez azt eredményezi, hogy a lekérdezés által visszaadott adatkészlet csökkenő sorrendbe rendeződik. Az azonos azonosítójú sorokat NÉV szerint növekvő sorrendbe rendezi</w:t>
      </w:r>
    </w:p>
    <w:p w14:paraId="79F4DFD2" w14:textId="77777777" w:rsidR="00E159BC" w:rsidRPr="00F67418" w:rsidRDefault="00E159BC">
      <w:pPr>
        <w:pStyle w:val="Listaszerbekezds"/>
        <w:numPr>
          <w:ilvl w:val="0"/>
          <w:numId w:val="17"/>
        </w:numPr>
        <w:rPr>
          <w:b/>
          <w:bCs/>
        </w:rPr>
      </w:pPr>
      <w:r w:rsidRPr="00F67418">
        <w:rPr>
          <w:b/>
          <w:bCs/>
        </w:rPr>
        <w:t>Ez azt eredményezi, hogy az azonos azonosítójú sorok NÉV szerint csökkenő sorrendben lesznek rendezve</w:t>
      </w:r>
    </w:p>
    <w:p w14:paraId="423B74AC" w14:textId="77777777" w:rsidR="00E159BC" w:rsidRPr="001537EA" w:rsidRDefault="00E159BC">
      <w:pPr>
        <w:pStyle w:val="Listaszerbekezds"/>
        <w:numPr>
          <w:ilvl w:val="0"/>
          <w:numId w:val="17"/>
        </w:numPr>
      </w:pPr>
      <w:r w:rsidRPr="001537EA">
        <w:t>Ez azt eredményezi, hogy a sorok először a NÉV, majd az azonosító szerint lesznek rendezve</w:t>
      </w:r>
    </w:p>
    <w:p w14:paraId="7DF7CE36" w14:textId="77777777" w:rsidR="00E159BC" w:rsidRPr="001537EA" w:rsidRDefault="00E159BC">
      <w:pPr>
        <w:pStyle w:val="Listaszerbekezds"/>
        <w:numPr>
          <w:ilvl w:val="0"/>
          <w:numId w:val="17"/>
        </w:numPr>
      </w:pPr>
      <w:r w:rsidRPr="001537EA">
        <w:t>Ez azt eredményezi, hogy az eredménykészlet tartalmazza a NÉV mező leírását</w:t>
      </w:r>
    </w:p>
    <w:p w14:paraId="26AEE4C1" w14:textId="77777777" w:rsidR="005138C6" w:rsidRPr="001537EA" w:rsidRDefault="005138C6" w:rsidP="00895CD3">
      <w:pPr>
        <w:ind w:left="567"/>
      </w:pPr>
    </w:p>
    <w:p w14:paraId="1E8A92C3" w14:textId="27AAB6FD" w:rsidR="005138C6" w:rsidRPr="001537EA" w:rsidRDefault="00C74DB1">
      <w:pPr>
        <w:pStyle w:val="Cmsor3"/>
        <w:numPr>
          <w:ilvl w:val="0"/>
          <w:numId w:val="13"/>
        </w:numPr>
        <w:jc w:val="both"/>
        <w:rPr>
          <w:sz w:val="28"/>
          <w:szCs w:val="28"/>
        </w:rPr>
      </w:pPr>
      <w:r w:rsidRPr="001537EA">
        <w:rPr>
          <w:sz w:val="28"/>
          <w:szCs w:val="28"/>
        </w:rPr>
        <w:t>Mi a probléma az alábbi kóddal?</w:t>
      </w:r>
      <w:r w:rsidR="00DD1AB0" w:rsidRPr="001537EA">
        <w:rPr>
          <w:sz w:val="28"/>
          <w:szCs w:val="28"/>
        </w:rPr>
        <w:t xml:space="preserve"> </w:t>
      </w:r>
      <w:r w:rsidR="00DD1AB0" w:rsidRPr="001537EA">
        <w:t xml:space="preserve">Kérem karikázza be </w:t>
      </w:r>
      <w:r w:rsidR="00AE74B3" w:rsidRPr="001537EA">
        <w:t xml:space="preserve">/ tegye vastag betűssé </w:t>
      </w:r>
      <w:r w:rsidR="00DD1AB0" w:rsidRPr="001537EA">
        <w:t>a megfelelő válasz betűjelét!</w:t>
      </w:r>
      <w:r w:rsidR="00202D8E" w:rsidRPr="001537EA">
        <w:t xml:space="preserve"> (10p)</w:t>
      </w:r>
    </w:p>
    <w:p w14:paraId="452D03BA" w14:textId="77777777" w:rsidR="005138C6" w:rsidRPr="001537EA" w:rsidRDefault="004B387D" w:rsidP="00895CD3">
      <w:pPr>
        <w:ind w:left="567"/>
      </w:pPr>
      <w:r w:rsidRPr="001537EA">
        <w:t>$</w:t>
      </w:r>
      <w:proofErr w:type="spellStart"/>
      <w:r w:rsidRPr="001537EA">
        <w:t>result</w:t>
      </w:r>
      <w:proofErr w:type="spellEnd"/>
      <w:r w:rsidRPr="001537EA">
        <w:t xml:space="preserve"> = </w:t>
      </w:r>
      <w:proofErr w:type="spellStart"/>
      <w:r w:rsidRPr="001537EA">
        <w:t>mysqli_</w:t>
      </w:r>
      <w:proofErr w:type="gramStart"/>
      <w:r w:rsidRPr="001537EA">
        <w:t>query</w:t>
      </w:r>
      <w:proofErr w:type="spellEnd"/>
      <w:r w:rsidRPr="001537EA">
        <w:t>(</w:t>
      </w:r>
      <w:proofErr w:type="gramEnd"/>
      <w:r w:rsidRPr="001537EA">
        <w:t xml:space="preserve">’SELECT * FROM MYTABLE WHERE </w:t>
      </w:r>
      <w:proofErr w:type="spellStart"/>
      <w:r w:rsidRPr="001537EA">
        <w:t>id</w:t>
      </w:r>
      <w:proofErr w:type="spellEnd"/>
      <w:r w:rsidRPr="001537EA">
        <w:t xml:space="preserve"> </w:t>
      </w:r>
      <w:proofErr w:type="gramStart"/>
      <w:r w:rsidRPr="001537EA">
        <w:t>= ’</w:t>
      </w:r>
      <w:proofErr w:type="gramEnd"/>
      <w:r w:rsidRPr="001537EA">
        <w:t>.$_GET[’</w:t>
      </w:r>
      <w:proofErr w:type="spellStart"/>
      <w:r w:rsidRPr="001537EA">
        <w:t>id</w:t>
      </w:r>
      <w:proofErr w:type="spellEnd"/>
      <w:r w:rsidRPr="001537EA">
        <w:t>’]);</w:t>
      </w:r>
    </w:p>
    <w:p w14:paraId="6AF4DBF2" w14:textId="77777777" w:rsidR="00307643" w:rsidRPr="001537EA" w:rsidRDefault="00307643">
      <w:pPr>
        <w:pStyle w:val="Listaszerbekezds"/>
        <w:numPr>
          <w:ilvl w:val="0"/>
          <w:numId w:val="18"/>
        </w:numPr>
      </w:pPr>
      <w:r w:rsidRPr="001537EA">
        <w:t xml:space="preserve">Semmi a $_GET </w:t>
      </w:r>
      <w:proofErr w:type="spellStart"/>
      <w:r w:rsidRPr="001537EA">
        <w:t>ben</w:t>
      </w:r>
      <w:proofErr w:type="spellEnd"/>
      <w:r w:rsidRPr="001537EA">
        <w:t xml:space="preserve"> lévő adatokat a PHP nagyon </w:t>
      </w:r>
      <w:proofErr w:type="spellStart"/>
      <w:r w:rsidRPr="001537EA">
        <w:t>leellenőrzi</w:t>
      </w:r>
      <w:proofErr w:type="spellEnd"/>
      <w:r w:rsidRPr="001537EA">
        <w:t>.</w:t>
      </w:r>
    </w:p>
    <w:p w14:paraId="4EA6C9E6" w14:textId="77777777" w:rsidR="00307643" w:rsidRPr="00F67418" w:rsidRDefault="00307643">
      <w:pPr>
        <w:pStyle w:val="Listaszerbekezds"/>
        <w:numPr>
          <w:ilvl w:val="0"/>
          <w:numId w:val="18"/>
        </w:numPr>
        <w:rPr>
          <w:b/>
          <w:bCs/>
        </w:rPr>
      </w:pPr>
      <w:r w:rsidRPr="00F67418">
        <w:rPr>
          <w:b/>
          <w:bCs/>
        </w:rPr>
        <w:t xml:space="preserve">Nincs ellenőrizve a $_GET </w:t>
      </w:r>
      <w:proofErr w:type="spellStart"/>
      <w:r w:rsidRPr="00F67418">
        <w:rPr>
          <w:b/>
          <w:bCs/>
        </w:rPr>
        <w:t>ben</w:t>
      </w:r>
      <w:proofErr w:type="spellEnd"/>
      <w:r w:rsidRPr="00F67418">
        <w:rPr>
          <w:b/>
          <w:bCs/>
        </w:rPr>
        <w:t xml:space="preserve"> lévő adat, így bármilyen szöveget oda lehet fűzni, ez egy példa az SQL </w:t>
      </w:r>
      <w:proofErr w:type="spellStart"/>
      <w:r w:rsidRPr="00F67418">
        <w:rPr>
          <w:b/>
          <w:bCs/>
        </w:rPr>
        <w:t>injection</w:t>
      </w:r>
      <w:proofErr w:type="spellEnd"/>
      <w:r w:rsidRPr="00F67418">
        <w:rPr>
          <w:b/>
          <w:bCs/>
        </w:rPr>
        <w:t>-re.</w:t>
      </w:r>
    </w:p>
    <w:p w14:paraId="6F9C677A" w14:textId="77777777" w:rsidR="00307643" w:rsidRPr="001537EA" w:rsidRDefault="00307643">
      <w:pPr>
        <w:pStyle w:val="Listaszerbekezds"/>
        <w:numPr>
          <w:ilvl w:val="0"/>
          <w:numId w:val="18"/>
        </w:numPr>
      </w:pPr>
      <w:r w:rsidRPr="001537EA">
        <w:t>A $_GET –be érkező adatok csak számok lehetnek, így nagy probléma nincs.</w:t>
      </w:r>
    </w:p>
    <w:p w14:paraId="5E3A94E0" w14:textId="77777777" w:rsidR="005138C6" w:rsidRPr="001537EA" w:rsidRDefault="00307643">
      <w:pPr>
        <w:pStyle w:val="Listaszerbekezds"/>
        <w:numPr>
          <w:ilvl w:val="0"/>
          <w:numId w:val="18"/>
        </w:numPr>
      </w:pPr>
      <w:r w:rsidRPr="001537EA">
        <w:t>A $_GET[’</w:t>
      </w:r>
      <w:proofErr w:type="spellStart"/>
      <w:r w:rsidRPr="001537EA">
        <w:t>id</w:t>
      </w:r>
      <w:proofErr w:type="spellEnd"/>
      <w:r w:rsidRPr="001537EA">
        <w:t xml:space="preserve">’] tömb </w:t>
      </w:r>
      <w:proofErr w:type="spellStart"/>
      <w:r w:rsidRPr="001537EA">
        <w:t>id</w:t>
      </w:r>
      <w:proofErr w:type="spellEnd"/>
      <w:r w:rsidRPr="001537EA">
        <w:t xml:space="preserve"> kulcsa foglalt kulcs a PHP –</w:t>
      </w:r>
      <w:proofErr w:type="spellStart"/>
      <w:r w:rsidRPr="001537EA">
        <w:t>ban</w:t>
      </w:r>
      <w:proofErr w:type="spellEnd"/>
      <w:r w:rsidRPr="001537EA">
        <w:t>, ezeket a rendszer ellenőrzi.</w:t>
      </w:r>
    </w:p>
    <w:p w14:paraId="086E4266" w14:textId="77777777" w:rsidR="005138C6" w:rsidRPr="001537EA" w:rsidRDefault="005138C6" w:rsidP="00895CD3">
      <w:pPr>
        <w:ind w:left="567"/>
      </w:pPr>
    </w:p>
    <w:p w14:paraId="08F6018C" w14:textId="77777777" w:rsidR="005138C6" w:rsidRPr="001537EA" w:rsidRDefault="005138C6" w:rsidP="00895CD3">
      <w:pPr>
        <w:ind w:left="567"/>
      </w:pPr>
    </w:p>
    <w:p w14:paraId="60A61E11" w14:textId="77777777" w:rsidR="005138C6" w:rsidRPr="001537EA" w:rsidRDefault="005138C6" w:rsidP="00895CD3">
      <w:pPr>
        <w:ind w:left="567"/>
      </w:pPr>
    </w:p>
    <w:p w14:paraId="5FDC5395" w14:textId="77777777" w:rsidR="005138C6" w:rsidRPr="001537EA" w:rsidRDefault="005138C6" w:rsidP="00895CD3">
      <w:pPr>
        <w:ind w:left="567"/>
      </w:pPr>
    </w:p>
    <w:p w14:paraId="227F5A11" w14:textId="77777777" w:rsidR="005138C6" w:rsidRPr="001537EA" w:rsidRDefault="005138C6" w:rsidP="00895CD3">
      <w:pPr>
        <w:ind w:left="567"/>
      </w:pPr>
    </w:p>
    <w:p w14:paraId="0AAEF6FA" w14:textId="77777777" w:rsidR="005138C6" w:rsidRPr="001537EA" w:rsidRDefault="005138C6" w:rsidP="00895CD3">
      <w:pPr>
        <w:ind w:left="567"/>
      </w:pPr>
    </w:p>
    <w:p w14:paraId="75457C28" w14:textId="77777777" w:rsidR="005138C6" w:rsidRPr="001537EA" w:rsidRDefault="005138C6" w:rsidP="00895CD3">
      <w:pPr>
        <w:ind w:left="567"/>
      </w:pPr>
    </w:p>
    <w:p w14:paraId="05B8F23C" w14:textId="77777777" w:rsidR="005138C6" w:rsidRPr="001537EA" w:rsidRDefault="005138C6" w:rsidP="00895CD3">
      <w:pPr>
        <w:ind w:left="567"/>
      </w:pPr>
    </w:p>
    <w:p w14:paraId="2331AA43" w14:textId="77777777" w:rsidR="005138C6" w:rsidRPr="001537EA" w:rsidRDefault="005138C6" w:rsidP="00895CD3">
      <w:pPr>
        <w:ind w:left="567"/>
      </w:pPr>
    </w:p>
    <w:p w14:paraId="435D843D" w14:textId="77777777" w:rsidR="005138C6" w:rsidRPr="001537EA" w:rsidRDefault="005138C6" w:rsidP="00895CD3">
      <w:pPr>
        <w:ind w:left="567"/>
      </w:pPr>
    </w:p>
    <w:sectPr w:rsidR="005138C6" w:rsidRPr="001537EA" w:rsidSect="00474032">
      <w:footerReference w:type="default" r:id="rId19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CD4AF8" w14:textId="77777777" w:rsidR="00025BC8" w:rsidRDefault="00025BC8">
      <w:r>
        <w:separator/>
      </w:r>
    </w:p>
  </w:endnote>
  <w:endnote w:type="continuationSeparator" w:id="0">
    <w:p w14:paraId="6C720622" w14:textId="77777777" w:rsidR="00025BC8" w:rsidRDefault="00025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DC2E8B" w14:textId="77777777" w:rsidR="00D16FF8" w:rsidRDefault="004B4ED7">
    <w:pPr>
      <w:pStyle w:val="llb"/>
    </w:pPr>
    <w:r>
      <w:rPr>
        <w:lang w:val="en-GB" w:bidi="en-GB"/>
      </w:rPr>
      <w:t xml:space="preserve">Page </w:t>
    </w:r>
    <w:r>
      <w:rPr>
        <w:lang w:val="en-GB" w:bidi="en-GB"/>
      </w:rPr>
      <w:fldChar w:fldCharType="begin"/>
    </w:r>
    <w:r>
      <w:rPr>
        <w:lang w:val="en-GB" w:bidi="en-GB"/>
      </w:rPr>
      <w:instrText xml:space="preserve"> PAGE  \* Arabic  \* MERGEFORMAT </w:instrText>
    </w:r>
    <w:r>
      <w:rPr>
        <w:lang w:val="en-GB" w:bidi="en-GB"/>
      </w:rPr>
      <w:fldChar w:fldCharType="separate"/>
    </w:r>
    <w:r w:rsidR="00B24E30">
      <w:rPr>
        <w:noProof/>
        <w:lang w:val="en-GB" w:bidi="en-GB"/>
      </w:rPr>
      <w:t>7</w:t>
    </w:r>
    <w:r>
      <w:rPr>
        <w:lang w:val="en-GB" w:bidi="en-GB"/>
      </w:rPr>
      <w:fldChar w:fldCharType="end"/>
    </w:r>
    <w:r>
      <w:rPr>
        <w:lang w:val="en-GB" w:bidi="en-GB"/>
      </w:rPr>
      <w:t xml:space="preserve"> of </w:t>
    </w:r>
    <w:fldSimple w:instr=" NUMPAGES  \* Arabic  \* MERGEFORMAT ">
      <w:r w:rsidR="00B24E30" w:rsidRPr="00B24E30">
        <w:rPr>
          <w:noProof/>
          <w:lang w:val="en-GB" w:bidi="en-GB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E32D36" w14:textId="77777777" w:rsidR="00025BC8" w:rsidRDefault="00025BC8">
      <w:r>
        <w:separator/>
      </w:r>
    </w:p>
  </w:footnote>
  <w:footnote w:type="continuationSeparator" w:id="0">
    <w:p w14:paraId="5D0885CD" w14:textId="77777777" w:rsidR="00025BC8" w:rsidRDefault="00025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069C108A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446D7C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E61FB8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CC7A6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BCF776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D0C8AE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A84B7E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EF6EA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E7FDC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2E773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F1903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611EF4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B77F8E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60519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650CD3"/>
    <w:multiLevelType w:val="multilevel"/>
    <w:tmpl w:val="350E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016EE4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26D2A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750A6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242D9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70C30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10967"/>
    <w:multiLevelType w:val="hybridMultilevel"/>
    <w:tmpl w:val="8F72A81E"/>
    <w:lvl w:ilvl="0" w:tplc="6644D840">
      <w:start w:val="1"/>
      <w:numFmt w:val="lowerLetter"/>
      <w:lvlText w:val="%1)"/>
      <w:lvlJc w:val="left"/>
      <w:pPr>
        <w:ind w:left="873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93" w:hanging="360"/>
      </w:pPr>
    </w:lvl>
    <w:lvl w:ilvl="2" w:tplc="040E001B" w:tentative="1">
      <w:start w:val="1"/>
      <w:numFmt w:val="lowerRoman"/>
      <w:lvlText w:val="%3."/>
      <w:lvlJc w:val="right"/>
      <w:pPr>
        <w:ind w:left="2313" w:hanging="180"/>
      </w:pPr>
    </w:lvl>
    <w:lvl w:ilvl="3" w:tplc="040E000F" w:tentative="1">
      <w:start w:val="1"/>
      <w:numFmt w:val="decimal"/>
      <w:lvlText w:val="%4."/>
      <w:lvlJc w:val="left"/>
      <w:pPr>
        <w:ind w:left="3033" w:hanging="360"/>
      </w:pPr>
    </w:lvl>
    <w:lvl w:ilvl="4" w:tplc="040E0019" w:tentative="1">
      <w:start w:val="1"/>
      <w:numFmt w:val="lowerLetter"/>
      <w:lvlText w:val="%5."/>
      <w:lvlJc w:val="left"/>
      <w:pPr>
        <w:ind w:left="3753" w:hanging="360"/>
      </w:pPr>
    </w:lvl>
    <w:lvl w:ilvl="5" w:tplc="040E001B" w:tentative="1">
      <w:start w:val="1"/>
      <w:numFmt w:val="lowerRoman"/>
      <w:lvlText w:val="%6."/>
      <w:lvlJc w:val="right"/>
      <w:pPr>
        <w:ind w:left="4473" w:hanging="180"/>
      </w:pPr>
    </w:lvl>
    <w:lvl w:ilvl="6" w:tplc="040E000F" w:tentative="1">
      <w:start w:val="1"/>
      <w:numFmt w:val="decimal"/>
      <w:lvlText w:val="%7."/>
      <w:lvlJc w:val="left"/>
      <w:pPr>
        <w:ind w:left="5193" w:hanging="360"/>
      </w:pPr>
    </w:lvl>
    <w:lvl w:ilvl="7" w:tplc="040E0019" w:tentative="1">
      <w:start w:val="1"/>
      <w:numFmt w:val="lowerLetter"/>
      <w:lvlText w:val="%8."/>
      <w:lvlJc w:val="left"/>
      <w:pPr>
        <w:ind w:left="5913" w:hanging="360"/>
      </w:pPr>
    </w:lvl>
    <w:lvl w:ilvl="8" w:tplc="040E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1" w15:restartNumberingAfterBreak="0">
    <w:nsid w:val="56B51772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456A7C"/>
    <w:multiLevelType w:val="hybridMultilevel"/>
    <w:tmpl w:val="801C1B26"/>
    <w:lvl w:ilvl="0" w:tplc="05F4D36E">
      <w:start w:val="1"/>
      <w:numFmt w:val="decimal"/>
      <w:pStyle w:val="Cmsor3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6C2101EC"/>
    <w:multiLevelType w:val="hybridMultilevel"/>
    <w:tmpl w:val="ED50B722"/>
    <w:lvl w:ilvl="0" w:tplc="12907E98">
      <w:start w:val="1"/>
      <w:numFmt w:val="decimal"/>
      <w:lvlText w:val="%1."/>
      <w:lvlJc w:val="left"/>
      <w:pPr>
        <w:ind w:left="567" w:hanging="207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00C48"/>
    <w:multiLevelType w:val="hybridMultilevel"/>
    <w:tmpl w:val="27648F68"/>
    <w:lvl w:ilvl="0" w:tplc="961E85D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7A4153C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36481"/>
    <w:multiLevelType w:val="hybridMultilevel"/>
    <w:tmpl w:val="28302A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97"/>
    <w:multiLevelType w:val="hybridMultilevel"/>
    <w:tmpl w:val="28302A5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162000">
    <w:abstractNumId w:val="22"/>
  </w:num>
  <w:num w:numId="2" w16cid:durableId="1013919693">
    <w:abstractNumId w:val="9"/>
  </w:num>
  <w:num w:numId="3" w16cid:durableId="2130276556">
    <w:abstractNumId w:val="7"/>
  </w:num>
  <w:num w:numId="4" w16cid:durableId="764306735">
    <w:abstractNumId w:val="6"/>
  </w:num>
  <w:num w:numId="5" w16cid:durableId="1301499286">
    <w:abstractNumId w:val="5"/>
  </w:num>
  <w:num w:numId="6" w16cid:durableId="2146191749">
    <w:abstractNumId w:val="4"/>
  </w:num>
  <w:num w:numId="7" w16cid:durableId="1078014074">
    <w:abstractNumId w:val="8"/>
  </w:num>
  <w:num w:numId="8" w16cid:durableId="1977253269">
    <w:abstractNumId w:val="3"/>
  </w:num>
  <w:num w:numId="9" w16cid:durableId="1592545780">
    <w:abstractNumId w:val="2"/>
  </w:num>
  <w:num w:numId="10" w16cid:durableId="1604417029">
    <w:abstractNumId w:val="1"/>
  </w:num>
  <w:num w:numId="11" w16cid:durableId="964576395">
    <w:abstractNumId w:val="0"/>
  </w:num>
  <w:num w:numId="12" w16cid:durableId="868028627">
    <w:abstractNumId w:val="27"/>
  </w:num>
  <w:num w:numId="13" w16cid:durableId="1007443528">
    <w:abstractNumId w:val="23"/>
  </w:num>
  <w:num w:numId="14" w16cid:durableId="2052222450">
    <w:abstractNumId w:val="16"/>
  </w:num>
  <w:num w:numId="15" w16cid:durableId="425344519">
    <w:abstractNumId w:val="25"/>
  </w:num>
  <w:num w:numId="16" w16cid:durableId="399330944">
    <w:abstractNumId w:val="10"/>
  </w:num>
  <w:num w:numId="17" w16cid:durableId="389351975">
    <w:abstractNumId w:val="18"/>
  </w:num>
  <w:num w:numId="18" w16cid:durableId="574125626">
    <w:abstractNumId w:val="19"/>
  </w:num>
  <w:num w:numId="19" w16cid:durableId="1292128685">
    <w:abstractNumId w:val="15"/>
  </w:num>
  <w:num w:numId="20" w16cid:durableId="848175687">
    <w:abstractNumId w:val="13"/>
  </w:num>
  <w:num w:numId="21" w16cid:durableId="1338460634">
    <w:abstractNumId w:val="17"/>
  </w:num>
  <w:num w:numId="22" w16cid:durableId="536894446">
    <w:abstractNumId w:val="26"/>
  </w:num>
  <w:num w:numId="23" w16cid:durableId="207299756">
    <w:abstractNumId w:val="21"/>
  </w:num>
  <w:num w:numId="24" w16cid:durableId="965508758">
    <w:abstractNumId w:val="11"/>
  </w:num>
  <w:num w:numId="25" w16cid:durableId="387383716">
    <w:abstractNumId w:val="12"/>
  </w:num>
  <w:num w:numId="26" w16cid:durableId="147743971">
    <w:abstractNumId w:val="24"/>
  </w:num>
  <w:num w:numId="27" w16cid:durableId="1610120618">
    <w:abstractNumId w:val="20"/>
  </w:num>
  <w:num w:numId="28" w16cid:durableId="1260869585">
    <w:abstractNumId w:val="14"/>
  </w:num>
  <w:numIdMacAtCleanup w:val="2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F35"/>
    <w:rsid w:val="0000514D"/>
    <w:rsid w:val="00013E3E"/>
    <w:rsid w:val="00025BC8"/>
    <w:rsid w:val="00025CA2"/>
    <w:rsid w:val="00031772"/>
    <w:rsid w:val="00036F12"/>
    <w:rsid w:val="00066D1A"/>
    <w:rsid w:val="00081245"/>
    <w:rsid w:val="00082075"/>
    <w:rsid w:val="00085B4E"/>
    <w:rsid w:val="00087859"/>
    <w:rsid w:val="000A65E5"/>
    <w:rsid w:val="000C1648"/>
    <w:rsid w:val="000E3667"/>
    <w:rsid w:val="000E70DA"/>
    <w:rsid w:val="000F1116"/>
    <w:rsid w:val="000F4F7A"/>
    <w:rsid w:val="000F695C"/>
    <w:rsid w:val="000F70D9"/>
    <w:rsid w:val="0010614B"/>
    <w:rsid w:val="001122A1"/>
    <w:rsid w:val="00115D03"/>
    <w:rsid w:val="00125533"/>
    <w:rsid w:val="0014284A"/>
    <w:rsid w:val="001466A9"/>
    <w:rsid w:val="0015263B"/>
    <w:rsid w:val="00152BD3"/>
    <w:rsid w:val="001537EA"/>
    <w:rsid w:val="001712D3"/>
    <w:rsid w:val="00183790"/>
    <w:rsid w:val="001843E9"/>
    <w:rsid w:val="00196760"/>
    <w:rsid w:val="001A26F3"/>
    <w:rsid w:val="001A48CF"/>
    <w:rsid w:val="001A5E7B"/>
    <w:rsid w:val="001A7764"/>
    <w:rsid w:val="001C348C"/>
    <w:rsid w:val="001C7BE6"/>
    <w:rsid w:val="001D2BDD"/>
    <w:rsid w:val="001F448C"/>
    <w:rsid w:val="00202D8E"/>
    <w:rsid w:val="002065F1"/>
    <w:rsid w:val="00206842"/>
    <w:rsid w:val="002251B0"/>
    <w:rsid w:val="00227707"/>
    <w:rsid w:val="002413DD"/>
    <w:rsid w:val="002420F7"/>
    <w:rsid w:val="0025245E"/>
    <w:rsid w:val="00252932"/>
    <w:rsid w:val="00252ABB"/>
    <w:rsid w:val="00263D5C"/>
    <w:rsid w:val="00271AD1"/>
    <w:rsid w:val="0027272E"/>
    <w:rsid w:val="00284F98"/>
    <w:rsid w:val="00294F9F"/>
    <w:rsid w:val="002B4F59"/>
    <w:rsid w:val="002E31E8"/>
    <w:rsid w:val="00302B8E"/>
    <w:rsid w:val="00307643"/>
    <w:rsid w:val="003210CB"/>
    <w:rsid w:val="00325619"/>
    <w:rsid w:val="00331583"/>
    <w:rsid w:val="00335619"/>
    <w:rsid w:val="00343184"/>
    <w:rsid w:val="00353A92"/>
    <w:rsid w:val="00355E48"/>
    <w:rsid w:val="00373876"/>
    <w:rsid w:val="00383B96"/>
    <w:rsid w:val="003850E2"/>
    <w:rsid w:val="0039003F"/>
    <w:rsid w:val="003A4CF2"/>
    <w:rsid w:val="003A7381"/>
    <w:rsid w:val="003A755F"/>
    <w:rsid w:val="003B053E"/>
    <w:rsid w:val="003C700B"/>
    <w:rsid w:val="003D2B77"/>
    <w:rsid w:val="003D345C"/>
    <w:rsid w:val="003D388E"/>
    <w:rsid w:val="003D3BB5"/>
    <w:rsid w:val="003D6B32"/>
    <w:rsid w:val="003D7FF6"/>
    <w:rsid w:val="003F0514"/>
    <w:rsid w:val="00413B8C"/>
    <w:rsid w:val="0041587A"/>
    <w:rsid w:val="00421B16"/>
    <w:rsid w:val="00425B25"/>
    <w:rsid w:val="00431179"/>
    <w:rsid w:val="00435627"/>
    <w:rsid w:val="004558A0"/>
    <w:rsid w:val="00463E74"/>
    <w:rsid w:val="00474032"/>
    <w:rsid w:val="0048013B"/>
    <w:rsid w:val="00481968"/>
    <w:rsid w:val="00494233"/>
    <w:rsid w:val="00494E71"/>
    <w:rsid w:val="00495FFC"/>
    <w:rsid w:val="004B387D"/>
    <w:rsid w:val="004B4ED7"/>
    <w:rsid w:val="004C0B9A"/>
    <w:rsid w:val="004D2B2F"/>
    <w:rsid w:val="005065DD"/>
    <w:rsid w:val="0050715B"/>
    <w:rsid w:val="005138C6"/>
    <w:rsid w:val="00521325"/>
    <w:rsid w:val="00532C4B"/>
    <w:rsid w:val="0053433F"/>
    <w:rsid w:val="00535F9A"/>
    <w:rsid w:val="005450AF"/>
    <w:rsid w:val="005509D9"/>
    <w:rsid w:val="005A48AB"/>
    <w:rsid w:val="005A69C2"/>
    <w:rsid w:val="005D0E26"/>
    <w:rsid w:val="005E4F75"/>
    <w:rsid w:val="00605DAA"/>
    <w:rsid w:val="00622C07"/>
    <w:rsid w:val="00647D21"/>
    <w:rsid w:val="00653DDA"/>
    <w:rsid w:val="00654D96"/>
    <w:rsid w:val="00656A53"/>
    <w:rsid w:val="00657F86"/>
    <w:rsid w:val="00663CCA"/>
    <w:rsid w:val="0067033D"/>
    <w:rsid w:val="00675B76"/>
    <w:rsid w:val="006772F5"/>
    <w:rsid w:val="006912FB"/>
    <w:rsid w:val="006956BD"/>
    <w:rsid w:val="006A3761"/>
    <w:rsid w:val="006A5660"/>
    <w:rsid w:val="006A7136"/>
    <w:rsid w:val="006B0128"/>
    <w:rsid w:val="006B1415"/>
    <w:rsid w:val="006B664C"/>
    <w:rsid w:val="006D1531"/>
    <w:rsid w:val="006D229A"/>
    <w:rsid w:val="006E0357"/>
    <w:rsid w:val="006E2643"/>
    <w:rsid w:val="006E27BF"/>
    <w:rsid w:val="006F5B1F"/>
    <w:rsid w:val="00703EE4"/>
    <w:rsid w:val="0071108F"/>
    <w:rsid w:val="00714A14"/>
    <w:rsid w:val="00725EC1"/>
    <w:rsid w:val="00735345"/>
    <w:rsid w:val="00736457"/>
    <w:rsid w:val="00760CFD"/>
    <w:rsid w:val="007610E6"/>
    <w:rsid w:val="007617DC"/>
    <w:rsid w:val="00793A94"/>
    <w:rsid w:val="00794AF1"/>
    <w:rsid w:val="007A294E"/>
    <w:rsid w:val="007B7499"/>
    <w:rsid w:val="007C24C8"/>
    <w:rsid w:val="007D39A1"/>
    <w:rsid w:val="007F6B50"/>
    <w:rsid w:val="00805734"/>
    <w:rsid w:val="008104DE"/>
    <w:rsid w:val="0081226E"/>
    <w:rsid w:val="00844034"/>
    <w:rsid w:val="0086489B"/>
    <w:rsid w:val="00874DBF"/>
    <w:rsid w:val="00895CD3"/>
    <w:rsid w:val="008B339F"/>
    <w:rsid w:val="008C0BFA"/>
    <w:rsid w:val="008C7E22"/>
    <w:rsid w:val="008D6869"/>
    <w:rsid w:val="008F2CC6"/>
    <w:rsid w:val="008F6A1F"/>
    <w:rsid w:val="00903390"/>
    <w:rsid w:val="009041E0"/>
    <w:rsid w:val="00937D18"/>
    <w:rsid w:val="00950FCB"/>
    <w:rsid w:val="00973356"/>
    <w:rsid w:val="0097631D"/>
    <w:rsid w:val="009A7E61"/>
    <w:rsid w:val="009C0BC8"/>
    <w:rsid w:val="009D44B2"/>
    <w:rsid w:val="009D7016"/>
    <w:rsid w:val="009E02BF"/>
    <w:rsid w:val="009E6F56"/>
    <w:rsid w:val="00A20933"/>
    <w:rsid w:val="00A26BCF"/>
    <w:rsid w:val="00A4008A"/>
    <w:rsid w:val="00A46A27"/>
    <w:rsid w:val="00A47B07"/>
    <w:rsid w:val="00A54D74"/>
    <w:rsid w:val="00A605D8"/>
    <w:rsid w:val="00A62BD6"/>
    <w:rsid w:val="00A92157"/>
    <w:rsid w:val="00A96757"/>
    <w:rsid w:val="00AA037D"/>
    <w:rsid w:val="00AA6446"/>
    <w:rsid w:val="00AA6913"/>
    <w:rsid w:val="00AC3FB9"/>
    <w:rsid w:val="00AE4640"/>
    <w:rsid w:val="00AE74B3"/>
    <w:rsid w:val="00B1573C"/>
    <w:rsid w:val="00B1698A"/>
    <w:rsid w:val="00B24E30"/>
    <w:rsid w:val="00B42F06"/>
    <w:rsid w:val="00B52D0C"/>
    <w:rsid w:val="00B84242"/>
    <w:rsid w:val="00B863A2"/>
    <w:rsid w:val="00BA223E"/>
    <w:rsid w:val="00BD4643"/>
    <w:rsid w:val="00BE6AE2"/>
    <w:rsid w:val="00BE7880"/>
    <w:rsid w:val="00BE7F35"/>
    <w:rsid w:val="00BF0C23"/>
    <w:rsid w:val="00C00832"/>
    <w:rsid w:val="00C03205"/>
    <w:rsid w:val="00C20035"/>
    <w:rsid w:val="00C22AFA"/>
    <w:rsid w:val="00C23D7E"/>
    <w:rsid w:val="00C44D97"/>
    <w:rsid w:val="00C47B36"/>
    <w:rsid w:val="00C528B8"/>
    <w:rsid w:val="00C53A3E"/>
    <w:rsid w:val="00C56D36"/>
    <w:rsid w:val="00C65B67"/>
    <w:rsid w:val="00C67B02"/>
    <w:rsid w:val="00C74DB1"/>
    <w:rsid w:val="00C77AB8"/>
    <w:rsid w:val="00CA23B0"/>
    <w:rsid w:val="00CB1000"/>
    <w:rsid w:val="00CB18C8"/>
    <w:rsid w:val="00CC2D56"/>
    <w:rsid w:val="00CC4524"/>
    <w:rsid w:val="00CD286C"/>
    <w:rsid w:val="00CE46EE"/>
    <w:rsid w:val="00CF121F"/>
    <w:rsid w:val="00D16FF8"/>
    <w:rsid w:val="00D21AC5"/>
    <w:rsid w:val="00D2654A"/>
    <w:rsid w:val="00D43FBC"/>
    <w:rsid w:val="00D72245"/>
    <w:rsid w:val="00D75749"/>
    <w:rsid w:val="00D85981"/>
    <w:rsid w:val="00DD1AB0"/>
    <w:rsid w:val="00DD2F2E"/>
    <w:rsid w:val="00DE749A"/>
    <w:rsid w:val="00DF428A"/>
    <w:rsid w:val="00DF6284"/>
    <w:rsid w:val="00E05D29"/>
    <w:rsid w:val="00E10924"/>
    <w:rsid w:val="00E11C79"/>
    <w:rsid w:val="00E159BC"/>
    <w:rsid w:val="00E24111"/>
    <w:rsid w:val="00E26B1C"/>
    <w:rsid w:val="00E27A55"/>
    <w:rsid w:val="00E366F7"/>
    <w:rsid w:val="00E43C37"/>
    <w:rsid w:val="00E45FC5"/>
    <w:rsid w:val="00E671E7"/>
    <w:rsid w:val="00E8065D"/>
    <w:rsid w:val="00EB2DED"/>
    <w:rsid w:val="00EC2E50"/>
    <w:rsid w:val="00F0141F"/>
    <w:rsid w:val="00F1091E"/>
    <w:rsid w:val="00F17FE3"/>
    <w:rsid w:val="00F2514C"/>
    <w:rsid w:val="00F266A5"/>
    <w:rsid w:val="00F65E87"/>
    <w:rsid w:val="00F67418"/>
    <w:rsid w:val="00F67FE7"/>
    <w:rsid w:val="00F70792"/>
    <w:rsid w:val="00F760CE"/>
    <w:rsid w:val="00F871D5"/>
    <w:rsid w:val="00FA04BA"/>
    <w:rsid w:val="00FA6A52"/>
    <w:rsid w:val="00FB0592"/>
    <w:rsid w:val="00FB1F27"/>
    <w:rsid w:val="00FB61A0"/>
    <w:rsid w:val="00FC1B79"/>
    <w:rsid w:val="00FC7ACC"/>
    <w:rsid w:val="00FD0188"/>
    <w:rsid w:val="00FD1828"/>
    <w:rsid w:val="00FE3FA4"/>
    <w:rsid w:val="00FF1DEA"/>
    <w:rsid w:val="00FF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01CE89"/>
  <w15:docId w15:val="{6DF60332-DC08-D74E-AB5D-382073C5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05D29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link w:val="Cmsor1Char"/>
    <w:uiPriority w:val="9"/>
    <w:qFormat/>
    <w:rsid w:val="003D6B32"/>
    <w:pPr>
      <w:keepNext/>
      <w:keepLines/>
      <w:spacing w:before="240" w:after="360"/>
      <w:contextualSpacing/>
      <w:jc w:val="center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Cmsor2">
    <w:name w:val="heading 2"/>
    <w:basedOn w:val="Norml"/>
    <w:link w:val="Cmsor2Char"/>
    <w:uiPriority w:val="9"/>
    <w:semiHidden/>
    <w:unhideWhenUsed/>
    <w:qFormat/>
    <w:rsid w:val="00F65E87"/>
    <w:pPr>
      <w:keepNext/>
      <w:keepLines/>
      <w:contextualSpacing/>
      <w:outlineLvl w:val="1"/>
    </w:pPr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D6B32"/>
    <w:pPr>
      <w:keepNext/>
      <w:keepLines/>
      <w:numPr>
        <w:numId w:val="1"/>
      </w:numPr>
      <w:pBdr>
        <w:top w:val="single" w:sz="4" w:space="1" w:color="7F7F7F" w:themeColor="text1" w:themeTint="80"/>
      </w:pBdr>
      <w:spacing w:before="240"/>
      <w:contextualSpacing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6B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rsid w:val="003D6B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1F4E79" w:themeColor="accent1" w:themeShade="8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6B3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6B3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Cs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6B3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6B3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D6B32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5E87"/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D6B32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lb">
    <w:name w:val="footer"/>
    <w:basedOn w:val="Norml"/>
    <w:link w:val="llbChar"/>
    <w:uiPriority w:val="99"/>
    <w:rsid w:val="0050715B"/>
    <w:pPr>
      <w:jc w:val="center"/>
    </w:pPr>
    <w:rPr>
      <w:color w:val="1F4E79" w:themeColor="accent1" w:themeShade="80"/>
    </w:rPr>
  </w:style>
  <w:style w:type="character" w:customStyle="1" w:styleId="llbChar">
    <w:name w:val="Élőláb Char"/>
    <w:basedOn w:val="Bekezdsalapbettpusa"/>
    <w:link w:val="llb"/>
    <w:uiPriority w:val="99"/>
    <w:rsid w:val="0050715B"/>
    <w:rPr>
      <w:color w:val="1F4E79" w:themeColor="accent1" w:themeShade="80"/>
    </w:rPr>
  </w:style>
  <w:style w:type="paragraph" w:styleId="lfej">
    <w:name w:val="header"/>
    <w:basedOn w:val="Norml"/>
    <w:link w:val="lfejChar"/>
    <w:uiPriority w:val="99"/>
    <w:unhideWhenUsed/>
    <w:rsid w:val="00622C07"/>
  </w:style>
  <w:style w:type="table" w:customStyle="1" w:styleId="Tblzatrcsos1vilgos1">
    <w:name w:val="Táblázat (rácsos) 1 – világos1"/>
    <w:basedOn w:val="Normltblzat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tions">
    <w:name w:val="Instructions"/>
    <w:basedOn w:val="Norml"/>
    <w:uiPriority w:val="10"/>
    <w:qFormat/>
    <w:rsid w:val="004C0B9A"/>
    <w:rPr>
      <w:i/>
      <w:iCs/>
      <w:color w:val="595959" w:themeColor="text1" w:themeTint="A6"/>
    </w:rPr>
  </w:style>
  <w:style w:type="table" w:customStyle="1" w:styleId="Tblzatrcsosvilgos1">
    <w:name w:val="Táblázat (rácsos) – világos1"/>
    <w:basedOn w:val="Normltblzat"/>
    <w:uiPriority w:val="40"/>
    <w:rsid w:val="004B4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fejChar">
    <w:name w:val="Élőfej Char"/>
    <w:basedOn w:val="Bekezdsalapbettpusa"/>
    <w:link w:val="lfej"/>
    <w:uiPriority w:val="99"/>
    <w:rsid w:val="00622C07"/>
  </w:style>
  <w:style w:type="character" w:customStyle="1" w:styleId="Cmsor4Char">
    <w:name w:val="Címsor 4 Char"/>
    <w:basedOn w:val="Bekezdsalapbettpusa"/>
    <w:link w:val="Cmsor4"/>
    <w:uiPriority w:val="9"/>
    <w:semiHidden/>
    <w:rsid w:val="003D6B32"/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D6B32"/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D6B32"/>
    <w:rPr>
      <w:rFonts w:ascii="Segoe UI" w:hAnsi="Segoe UI" w:cs="Segoe UI"/>
      <w:szCs w:val="18"/>
    </w:rPr>
  </w:style>
  <w:style w:type="paragraph" w:styleId="Irodalomjegyzk">
    <w:name w:val="Bibliography"/>
    <w:basedOn w:val="Norml"/>
    <w:next w:val="Norml"/>
    <w:uiPriority w:val="37"/>
    <w:semiHidden/>
    <w:unhideWhenUsed/>
    <w:rsid w:val="00152BD3"/>
  </w:style>
  <w:style w:type="paragraph" w:styleId="Szvegblokk">
    <w:name w:val="Block Text"/>
    <w:basedOn w:val="Norml"/>
    <w:uiPriority w:val="99"/>
    <w:semiHidden/>
    <w:unhideWhenUsed/>
    <w:rsid w:val="00A605D8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Szvegtrzs">
    <w:name w:val="Body Text"/>
    <w:basedOn w:val="Norml"/>
    <w:link w:val="SzvegtrzsChar"/>
    <w:uiPriority w:val="99"/>
    <w:semiHidden/>
    <w:unhideWhenUsed/>
    <w:rsid w:val="00152BD3"/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152BD3"/>
  </w:style>
  <w:style w:type="paragraph" w:styleId="Szvegtrzs2">
    <w:name w:val="Body Text 2"/>
    <w:basedOn w:val="Norml"/>
    <w:link w:val="Szvegtrzs2Char"/>
    <w:uiPriority w:val="99"/>
    <w:semiHidden/>
    <w:unhideWhenUsed/>
    <w:rsid w:val="00152BD3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152BD3"/>
  </w:style>
  <w:style w:type="paragraph" w:styleId="Szvegtrzs3">
    <w:name w:val="Body Text 3"/>
    <w:basedOn w:val="Norml"/>
    <w:link w:val="Szvegtrzs3Char"/>
    <w:uiPriority w:val="99"/>
    <w:semiHidden/>
    <w:unhideWhenUsed/>
    <w:rsid w:val="003D6B32"/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3D6B32"/>
    <w:rPr>
      <w:szCs w:val="16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152BD3"/>
    <w:pPr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152BD3"/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152BD3"/>
    <w:pPr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152BD3"/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152BD3"/>
    <w:pPr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152BD3"/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152BD3"/>
    <w:pPr>
      <w:spacing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152BD3"/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3D6B32"/>
    <w:pPr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3D6B32"/>
    <w:rPr>
      <w:szCs w:val="16"/>
    </w:rPr>
  </w:style>
  <w:style w:type="character" w:styleId="Knyvcme">
    <w:name w:val="Book Title"/>
    <w:basedOn w:val="Bekezdsalapbettpusa"/>
    <w:uiPriority w:val="33"/>
    <w:semiHidden/>
    <w:unhideWhenUsed/>
    <w:qFormat/>
    <w:rsid w:val="00A605D8"/>
    <w:rPr>
      <w:b/>
      <w:bCs/>
      <w:i/>
      <w:iCs/>
      <w:spacing w:val="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3D6B32"/>
    <w:pPr>
      <w:spacing w:after="200"/>
    </w:pPr>
    <w:rPr>
      <w:i/>
      <w:iCs/>
      <w:color w:val="44546A" w:themeColor="text2"/>
      <w:szCs w:val="18"/>
    </w:rPr>
  </w:style>
  <w:style w:type="paragraph" w:styleId="Befejezs">
    <w:name w:val="Closing"/>
    <w:basedOn w:val="Norml"/>
    <w:link w:val="BefejezsChar"/>
    <w:uiPriority w:val="99"/>
    <w:semiHidden/>
    <w:unhideWhenUsed/>
    <w:rsid w:val="00152BD3"/>
    <w:pPr>
      <w:ind w:left="4320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152BD3"/>
  </w:style>
  <w:style w:type="table" w:styleId="Sznesrcs">
    <w:name w:val="Colorful Grid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Szneslista">
    <w:name w:val="Colorful List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znesrnykols">
    <w:name w:val="Colorful Shading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3D6B32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D6B32"/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D6B32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D6B3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D6B32"/>
    <w:rPr>
      <w:b/>
      <w:bCs/>
      <w:szCs w:val="20"/>
    </w:rPr>
  </w:style>
  <w:style w:type="table" w:styleId="Sttlista">
    <w:name w:val="Dark List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tum">
    <w:name w:val="Date"/>
    <w:basedOn w:val="Norml"/>
    <w:next w:val="Norml"/>
    <w:link w:val="DtumChar"/>
    <w:uiPriority w:val="99"/>
    <w:semiHidden/>
    <w:unhideWhenUsed/>
    <w:rsid w:val="00152BD3"/>
  </w:style>
  <w:style w:type="character" w:customStyle="1" w:styleId="DtumChar">
    <w:name w:val="Dátum Char"/>
    <w:basedOn w:val="Bekezdsalapbettpusa"/>
    <w:link w:val="Dtum"/>
    <w:uiPriority w:val="99"/>
    <w:semiHidden/>
    <w:rsid w:val="00152BD3"/>
  </w:style>
  <w:style w:type="paragraph" w:styleId="Dokumentumtrkp">
    <w:name w:val="Document Map"/>
    <w:basedOn w:val="Norml"/>
    <w:link w:val="DokumentumtrkpChar"/>
    <w:uiPriority w:val="99"/>
    <w:semiHidden/>
    <w:unhideWhenUsed/>
    <w:rsid w:val="003D6B32"/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3D6B32"/>
    <w:rPr>
      <w:rFonts w:ascii="Segoe UI" w:hAnsi="Segoe UI" w:cs="Segoe UI"/>
      <w:szCs w:val="16"/>
    </w:rPr>
  </w:style>
  <w:style w:type="paragraph" w:styleId="E-mail-alrs">
    <w:name w:val="E-mail Signature"/>
    <w:basedOn w:val="Norml"/>
    <w:link w:val="E-mail-alrsChar"/>
    <w:uiPriority w:val="99"/>
    <w:semiHidden/>
    <w:unhideWhenUsed/>
    <w:rsid w:val="00152BD3"/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152BD3"/>
  </w:style>
  <w:style w:type="character" w:styleId="Kiemels">
    <w:name w:val="Emphasis"/>
    <w:basedOn w:val="Bekezdsalapbettpusa"/>
    <w:uiPriority w:val="20"/>
    <w:semiHidden/>
    <w:unhideWhenUsed/>
    <w:qFormat/>
    <w:rsid w:val="00152BD3"/>
    <w:rPr>
      <w:i/>
      <w:iCs/>
    </w:rPr>
  </w:style>
  <w:style w:type="character" w:styleId="Vgjegyzet-hivatkozs">
    <w:name w:val="endnote reference"/>
    <w:basedOn w:val="Bekezdsalapbettpusa"/>
    <w:uiPriority w:val="99"/>
    <w:semiHidden/>
    <w:unhideWhenUsed/>
    <w:rsid w:val="00152BD3"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3D6B32"/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3D6B32"/>
    <w:rPr>
      <w:szCs w:val="20"/>
    </w:rPr>
  </w:style>
  <w:style w:type="paragraph" w:styleId="Bortkcm">
    <w:name w:val="envelope address"/>
    <w:basedOn w:val="Norml"/>
    <w:uiPriority w:val="99"/>
    <w:semiHidden/>
    <w:unhideWhenUsed/>
    <w:rsid w:val="00152B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Feladcmebortkon">
    <w:name w:val="envelope return"/>
    <w:basedOn w:val="Norml"/>
    <w:uiPriority w:val="99"/>
    <w:semiHidden/>
    <w:unhideWhenUsed/>
    <w:rsid w:val="003D6B32"/>
    <w:rPr>
      <w:rFonts w:asciiTheme="majorHAnsi" w:eastAsiaTheme="majorEastAsia" w:hAnsiTheme="majorHAnsi" w:cstheme="majorBidi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152BD3"/>
    <w:rPr>
      <w:color w:val="954F72" w:themeColor="followedHyperlink"/>
      <w:u w:val="single"/>
    </w:rPr>
  </w:style>
  <w:style w:type="character" w:styleId="Lbjegyzet-hivatkozs">
    <w:name w:val="footnote reference"/>
    <w:basedOn w:val="Bekezdsalapbettpusa"/>
    <w:uiPriority w:val="99"/>
    <w:semiHidden/>
    <w:unhideWhenUsed/>
    <w:rsid w:val="00152BD3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D6B32"/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D6B32"/>
    <w:rPr>
      <w:szCs w:val="20"/>
    </w:rPr>
  </w:style>
  <w:style w:type="table" w:customStyle="1" w:styleId="Tblzatrcsos1vilgos1jellszn1">
    <w:name w:val="Táblázat (rácsos) 1 – világos – 1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blzatrcsos1vilgos2jellszn1">
    <w:name w:val="Táblázat (rácsos) 1 – világos – 2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blzatrcsos1vilgos3jellszn1">
    <w:name w:val="Táblázat (rácsos) 1 – világos – 3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blzatrcsos1vilgos4jellszn1">
    <w:name w:val="Táblázat (rácsos) 1 – világos – 4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blzatrcsos1vilgos5jellszn1">
    <w:name w:val="Táblázat (rácsos) 1 – világos – 5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blzatrcsos1vilgos6jellszn1">
    <w:name w:val="Táblázat (rácsos) 1 – világos – 6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blzatrcsos21">
    <w:name w:val="Táblázat (rácsos) 2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blzatrcsos21jellszn1">
    <w:name w:val="Táblázat (rácsos) 2 – 1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blzatrcsos22jellszn1">
    <w:name w:val="Táblázat (rácsos) 2 – 2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blzatrcsos23jellszn1">
    <w:name w:val="Táblázat (rácsos) 2 – 3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blzatrcsos24jellszn1">
    <w:name w:val="Táblázat (rácsos) 2 – 4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blzatrcsos25jellszn1">
    <w:name w:val="Táblázat (rácsos) 2 – 5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blzatrcsos26jellszn1">
    <w:name w:val="Táblázat (rácsos) 2 – 6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blzatrcsos31">
    <w:name w:val="Táblázat (rácsos) 3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blzatrcsos31jellszn1">
    <w:name w:val="Táblázat (rácsos) 3 – 1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blzatrcsos32jellszn1">
    <w:name w:val="Táblázat (rácsos) 3 – 2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blzatrcsos33jellszn1">
    <w:name w:val="Táblázat (rácsos) 3 – 3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blzatrcsos34jellszn1">
    <w:name w:val="Táblázat (rácsos) 3 – 4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blzatrcsos35jellszn1">
    <w:name w:val="Táblázat (rácsos) 3 – 5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blzatrcsos36jellszn1">
    <w:name w:val="Táblázat (rácsos) 3 – 6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Tblzatrcsos41">
    <w:name w:val="Táblázat (rácsos) 4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blzatrcsos41jellszn1">
    <w:name w:val="Táblázat (rácsos) 4 – 1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blzatrcsos42jellszn1">
    <w:name w:val="Táblázat (rácsos) 4 – 2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blzatrcsos43jellszn1">
    <w:name w:val="Táblázat (rácsos) 4 – 3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blzatrcsos44jellszn1">
    <w:name w:val="Táblázat (rácsos) 4 – 4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blzatrcsos45jellszn1">
    <w:name w:val="Táblázat (rácsos) 4 – 5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blzatrcsos46jellszn1">
    <w:name w:val="Táblázat (rácsos) 4 – 6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blzatrcsos5stt1">
    <w:name w:val="Táblázat (rácsos) 5 – sötét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blzatrcsos5stt1jellszn1">
    <w:name w:val="Táblázat (rácsos) 5 – sötét – 1. jelölőszín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blzatrcsos5stt2jellszn1">
    <w:name w:val="Táblázat (rácsos) 5 – sötét – 2. jelölőszín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blzatrcsos5stt3jellszn1">
    <w:name w:val="Táblázat (rácsos) 5 – sötét – 3. jelölőszín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blzatrcsos5stt4jellszn1">
    <w:name w:val="Táblázat (rácsos) 5 – sötét – 4. jelölőszín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blzatrcsos5stt5jellszn1">
    <w:name w:val="Táblázat (rácsos) 5 – sötét – 5. jelölőszín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blzatrcsos5stt6jellszn1">
    <w:name w:val="Táblázat (rácsos) 5 – sötét – 6. jelölőszín1"/>
    <w:basedOn w:val="Normltblzat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blzatrcsos6tarka1">
    <w:name w:val="Táblázat (rácsos) 6 – tarka1"/>
    <w:basedOn w:val="Normltblzat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blzatrcsos6tarka1jellszn1">
    <w:name w:val="Táblázat (rácsos) 6 – tarka – 1. jelölőszín1"/>
    <w:basedOn w:val="Normltblzat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blzatrcsos6tarka2jellszn1">
    <w:name w:val="Táblázat (rácsos) 6 – tarka – 2. jelölőszín1"/>
    <w:basedOn w:val="Normltblzat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blzatrcsos6tarka3jellszn1">
    <w:name w:val="Táblázat (rácsos) 6 – tarka – 3. jelölőszín1"/>
    <w:basedOn w:val="Normltblzat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blzatrcsos6tarka4jellszn1">
    <w:name w:val="Táblázat (rácsos) 6 – tarka – 4. jelölőszín1"/>
    <w:basedOn w:val="Normltblzat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blzatrcsos6tarka5jellszn1">
    <w:name w:val="Táblázat (rácsos) 6 – tarka – 5. jelölőszín1"/>
    <w:basedOn w:val="Normltblzat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blzatrcsos6tarka6jellszn1">
    <w:name w:val="Táblázat (rácsos) 6 – tarka – 6. jelölőszín1"/>
    <w:basedOn w:val="Normltblzat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blzatrcsos7tarka1">
    <w:name w:val="Táblázat (rácsos) 7 – tarka1"/>
    <w:basedOn w:val="Normltblzat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blzatrcsos7tarka1jellszn1">
    <w:name w:val="Táblázat (rácsos) 7 – tarka – 1. jelölőszín1"/>
    <w:basedOn w:val="Normltblzat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blzatrcsos7tarka2jellszn1">
    <w:name w:val="Táblázat (rácsos) 7 – tarka – 2. jelölőszín1"/>
    <w:basedOn w:val="Normltblzat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blzatrcsos7tarka3jellszn1">
    <w:name w:val="Táblázat (rácsos) 7 – tarka – 3. jelölőszín1"/>
    <w:basedOn w:val="Normltblzat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blzatrcsos7tarka4jellszn1">
    <w:name w:val="Táblázat (rácsos) 7 – tarka – 4. jelölőszín1"/>
    <w:basedOn w:val="Normltblzat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blzatrcsos7tarka5jellszn1">
    <w:name w:val="Táblázat (rácsos) 7 – tarka – 5. jelölőszín1"/>
    <w:basedOn w:val="Normltblzat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blzatrcsos7tarka6jellszn1">
    <w:name w:val="Táblázat (rácsos) 7 – tarka – 6. jelölőszín1"/>
    <w:basedOn w:val="Normltblzat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Cmsor5Char">
    <w:name w:val="Címsor 5 Char"/>
    <w:basedOn w:val="Bekezdsalapbettpusa"/>
    <w:link w:val="Cmsor5"/>
    <w:uiPriority w:val="9"/>
    <w:semiHidden/>
    <w:rsid w:val="003D6B32"/>
    <w:rPr>
      <w:rFonts w:asciiTheme="majorHAnsi" w:eastAsiaTheme="majorEastAsia" w:hAnsiTheme="majorHAnsi" w:cstheme="majorBidi"/>
      <w:b/>
      <w:color w:val="1F4E79" w:themeColor="accent1" w:themeShade="8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6B32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6B32"/>
    <w:rPr>
      <w:rFonts w:asciiTheme="majorHAnsi" w:eastAsiaTheme="majorEastAsia" w:hAnsiTheme="majorHAnsi" w:cstheme="majorBidi"/>
      <w:iCs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6B32"/>
    <w:rPr>
      <w:rFonts w:asciiTheme="majorHAnsi" w:eastAsiaTheme="majorEastAsia" w:hAnsiTheme="majorHAnsi" w:cstheme="majorBidi"/>
      <w:b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6B32"/>
    <w:rPr>
      <w:rFonts w:asciiTheme="majorHAnsi" w:eastAsiaTheme="majorEastAsia" w:hAnsiTheme="majorHAnsi" w:cstheme="majorBidi"/>
      <w:i/>
      <w:iCs/>
      <w:szCs w:val="21"/>
    </w:rPr>
  </w:style>
  <w:style w:type="character" w:styleId="HTML-mozaiksz">
    <w:name w:val="HTML Acronym"/>
    <w:basedOn w:val="Bekezdsalapbettpusa"/>
    <w:uiPriority w:val="99"/>
    <w:semiHidden/>
    <w:unhideWhenUsed/>
    <w:rsid w:val="00152BD3"/>
  </w:style>
  <w:style w:type="paragraph" w:styleId="HTML-cm">
    <w:name w:val="HTML Address"/>
    <w:basedOn w:val="Norml"/>
    <w:link w:val="HTML-cmChar"/>
    <w:uiPriority w:val="99"/>
    <w:semiHidden/>
    <w:unhideWhenUsed/>
    <w:rsid w:val="00152BD3"/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152BD3"/>
    <w:rPr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152BD3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-definci">
    <w:name w:val="HTML Definition"/>
    <w:basedOn w:val="Bekezdsalapbettpusa"/>
    <w:uiPriority w:val="99"/>
    <w:semiHidden/>
    <w:unhideWhenUsed/>
    <w:rsid w:val="00152BD3"/>
    <w:rPr>
      <w:i/>
      <w:iCs/>
    </w:rPr>
  </w:style>
  <w:style w:type="character" w:styleId="HTML-billentyzet">
    <w:name w:val="HTML Keyboard"/>
    <w:basedOn w:val="Bekezdsalapbettpusa"/>
    <w:uiPriority w:val="99"/>
    <w:semiHidden/>
    <w:unhideWhenUsed/>
    <w:rsid w:val="003D6B32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D6B32"/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D6B32"/>
    <w:rPr>
      <w:rFonts w:ascii="Consolas" w:hAnsi="Consolas"/>
      <w:szCs w:val="20"/>
    </w:rPr>
  </w:style>
  <w:style w:type="character" w:styleId="HTML-minta">
    <w:name w:val="HTML Sample"/>
    <w:basedOn w:val="Bekezdsalapbettpusa"/>
    <w:uiPriority w:val="99"/>
    <w:semiHidden/>
    <w:unhideWhenUsed/>
    <w:rsid w:val="00152BD3"/>
    <w:rPr>
      <w:rFonts w:ascii="Consolas" w:hAnsi="Consolas"/>
      <w:sz w:val="24"/>
      <w:szCs w:val="24"/>
    </w:rPr>
  </w:style>
  <w:style w:type="character" w:styleId="HTML-rgp">
    <w:name w:val="HTML Typewriter"/>
    <w:basedOn w:val="Bekezdsalapbettpusa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-vltoz">
    <w:name w:val="HTML Variable"/>
    <w:basedOn w:val="Bekezdsalapbettpusa"/>
    <w:uiPriority w:val="99"/>
    <w:semiHidden/>
    <w:unhideWhenUsed/>
    <w:rsid w:val="00152BD3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152BD3"/>
    <w:rPr>
      <w:color w:val="0563C1" w:themeColor="hyperlink"/>
      <w:u w:val="single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152BD3"/>
    <w:pPr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152BD3"/>
    <w:pPr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152BD3"/>
    <w:pPr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152BD3"/>
    <w:pPr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152BD3"/>
    <w:pPr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152BD3"/>
    <w:pPr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152BD3"/>
    <w:pPr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152BD3"/>
    <w:pPr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152BD3"/>
    <w:pPr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152BD3"/>
    <w:rPr>
      <w:rFonts w:asciiTheme="majorHAnsi" w:eastAsiaTheme="majorEastAsia" w:hAnsiTheme="majorHAnsi" w:cstheme="majorBidi"/>
      <w:b/>
      <w:bCs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A605D8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A605D8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A605D8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A605D8"/>
    <w:rPr>
      <w:b/>
      <w:bCs/>
      <w:caps w:val="0"/>
      <w:smallCaps/>
      <w:color w:val="1F4E79" w:themeColor="accent1" w:themeShade="80"/>
      <w:spacing w:val="0"/>
    </w:rPr>
  </w:style>
  <w:style w:type="table" w:styleId="Vilgosrcs">
    <w:name w:val="Light Grid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Vilgoslista">
    <w:name w:val="Light List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152B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semiHidden/>
    <w:unhideWhenUsed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Sorszma">
    <w:name w:val="line number"/>
    <w:basedOn w:val="Bekezdsalapbettpusa"/>
    <w:uiPriority w:val="99"/>
    <w:semiHidden/>
    <w:unhideWhenUsed/>
    <w:rsid w:val="00152BD3"/>
  </w:style>
  <w:style w:type="paragraph" w:styleId="Lista">
    <w:name w:val="List"/>
    <w:basedOn w:val="Norml"/>
    <w:uiPriority w:val="99"/>
    <w:semiHidden/>
    <w:unhideWhenUsed/>
    <w:rsid w:val="00152BD3"/>
    <w:pPr>
      <w:ind w:left="360" w:hanging="360"/>
      <w:contextualSpacing/>
    </w:pPr>
  </w:style>
  <w:style w:type="paragraph" w:styleId="Lista2">
    <w:name w:val="List 2"/>
    <w:basedOn w:val="Norml"/>
    <w:uiPriority w:val="99"/>
    <w:semiHidden/>
    <w:unhideWhenUsed/>
    <w:rsid w:val="00152BD3"/>
    <w:pPr>
      <w:ind w:left="720" w:hanging="360"/>
      <w:contextualSpacing/>
    </w:pPr>
  </w:style>
  <w:style w:type="paragraph" w:styleId="Lista3">
    <w:name w:val="List 3"/>
    <w:basedOn w:val="Norml"/>
    <w:uiPriority w:val="99"/>
    <w:semiHidden/>
    <w:unhideWhenUsed/>
    <w:rsid w:val="00152BD3"/>
    <w:pPr>
      <w:ind w:left="1080" w:hanging="360"/>
      <w:contextualSpacing/>
    </w:pPr>
  </w:style>
  <w:style w:type="paragraph" w:styleId="Lista4">
    <w:name w:val="List 4"/>
    <w:basedOn w:val="Norml"/>
    <w:uiPriority w:val="99"/>
    <w:semiHidden/>
    <w:unhideWhenUsed/>
    <w:rsid w:val="00152BD3"/>
    <w:pPr>
      <w:ind w:left="1440" w:hanging="360"/>
      <w:contextualSpacing/>
    </w:pPr>
  </w:style>
  <w:style w:type="paragraph" w:styleId="Lista5">
    <w:name w:val="List 5"/>
    <w:basedOn w:val="Norml"/>
    <w:uiPriority w:val="99"/>
    <w:semiHidden/>
    <w:unhideWhenUsed/>
    <w:rsid w:val="00152BD3"/>
    <w:pPr>
      <w:ind w:left="1800" w:hanging="360"/>
      <w:contextualSpacing/>
    </w:pPr>
  </w:style>
  <w:style w:type="paragraph" w:styleId="Felsorols">
    <w:name w:val="List Bullet"/>
    <w:basedOn w:val="Norml"/>
    <w:uiPriority w:val="99"/>
    <w:semiHidden/>
    <w:unhideWhenUsed/>
    <w:rsid w:val="00152BD3"/>
    <w:pPr>
      <w:numPr>
        <w:numId w:val="2"/>
      </w:numPr>
      <w:contextualSpacing/>
    </w:pPr>
  </w:style>
  <w:style w:type="paragraph" w:styleId="Felsorols2">
    <w:name w:val="List Bullet 2"/>
    <w:basedOn w:val="Norml"/>
    <w:uiPriority w:val="99"/>
    <w:semiHidden/>
    <w:unhideWhenUsed/>
    <w:rsid w:val="00152BD3"/>
    <w:pPr>
      <w:numPr>
        <w:numId w:val="3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152BD3"/>
    <w:pPr>
      <w:numPr>
        <w:numId w:val="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152BD3"/>
    <w:pPr>
      <w:numPr>
        <w:numId w:val="5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152BD3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semiHidden/>
    <w:unhideWhenUsed/>
    <w:rsid w:val="00152BD3"/>
    <w:pPr>
      <w:ind w:left="360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152BD3"/>
    <w:pPr>
      <w:ind w:left="720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152BD3"/>
    <w:pPr>
      <w:ind w:left="1080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152BD3"/>
    <w:pPr>
      <w:ind w:left="1440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152BD3"/>
    <w:pPr>
      <w:ind w:left="1800"/>
      <w:contextualSpacing/>
    </w:pPr>
  </w:style>
  <w:style w:type="paragraph" w:styleId="Szmozottlista">
    <w:name w:val="List Number"/>
    <w:basedOn w:val="Norml"/>
    <w:uiPriority w:val="99"/>
    <w:semiHidden/>
    <w:unhideWhenUsed/>
    <w:rsid w:val="00152BD3"/>
    <w:pPr>
      <w:numPr>
        <w:numId w:val="7"/>
      </w:numPr>
      <w:contextualSpacing/>
    </w:pPr>
  </w:style>
  <w:style w:type="paragraph" w:styleId="Szmozottlista2">
    <w:name w:val="List Number 2"/>
    <w:basedOn w:val="Norml"/>
    <w:uiPriority w:val="99"/>
    <w:semiHidden/>
    <w:unhideWhenUsed/>
    <w:rsid w:val="00152BD3"/>
    <w:pPr>
      <w:numPr>
        <w:numId w:val="8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152BD3"/>
    <w:pPr>
      <w:numPr>
        <w:numId w:val="9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152BD3"/>
    <w:pPr>
      <w:numPr>
        <w:numId w:val="10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152BD3"/>
    <w:pPr>
      <w:numPr>
        <w:numId w:val="11"/>
      </w:numPr>
      <w:contextualSpacing/>
    </w:pPr>
  </w:style>
  <w:style w:type="paragraph" w:styleId="Listaszerbekezds">
    <w:name w:val="List Paragraph"/>
    <w:basedOn w:val="Norml"/>
    <w:uiPriority w:val="34"/>
    <w:unhideWhenUsed/>
    <w:qFormat/>
    <w:rsid w:val="00152BD3"/>
    <w:pPr>
      <w:ind w:left="720"/>
      <w:contextualSpacing/>
    </w:pPr>
  </w:style>
  <w:style w:type="table" w:customStyle="1" w:styleId="Listaszertblzat1vilgos1">
    <w:name w:val="Listaszerű táblázat 1 – világos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aszertblzat1vilgos1jellszn1">
    <w:name w:val="Listaszerű táblázat 1 – világos – 1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aszertblzat1vilgos2jellszn1">
    <w:name w:val="Listaszerű táblázat 1 – világos – 2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aszertblzat1vilgos3jellszn1">
    <w:name w:val="Listaszerű táblázat 1 – világos – 3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aszertblzat1vilgos4jellszn1">
    <w:name w:val="Listaszerű táblázat 1 – világos – 4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aszertblzat1vilgos5jellszn1">
    <w:name w:val="Listaszerű táblázat 1 – világos – 5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aszertblzat1vilgos6jellszn1">
    <w:name w:val="Listaszerű táblázat 1 – világos – 6. jelölőszín1"/>
    <w:basedOn w:val="Normltblzat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atblzat21">
    <w:name w:val="Listatáblázat 2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aszertblzat21jellszn1">
    <w:name w:val="Listaszerű táblázat 2 – 1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aszertblzat22jellszn1">
    <w:name w:val="Listaszerű táblázat 2 – 2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aszertblzat23jellszn1">
    <w:name w:val="Listaszerű táblázat 2 – 3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aszertblzat24jellszn1">
    <w:name w:val="Listaszerű táblázat 2 – 4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aszertblzat25jellszn1">
    <w:name w:val="Listaszerű táblázat 2 – 5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aszertblzat26jellszn1">
    <w:name w:val="Listaszerű táblázat 2 – 6. jelölőszín1"/>
    <w:basedOn w:val="Normltblzat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atblzat31">
    <w:name w:val="Listatáblázat 3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aszertblzat31jellszn1">
    <w:name w:val="Listaszerű táblázat 3 – 1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aszertblzat32jellszn1">
    <w:name w:val="Listaszerű táblázat 3 – 2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aszertblzat33jellszn1">
    <w:name w:val="Listaszerű táblázat 3 – 3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aszertblzat34jellszn1">
    <w:name w:val="Listaszerű táblázat 3 – 4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aszertblzat35jellszn1">
    <w:name w:val="Listaszerű táblázat 3 – 5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aszertblzat36jellszn1">
    <w:name w:val="Listaszerű táblázat 3 – 6. jelölőszín1"/>
    <w:basedOn w:val="Normltblzat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atblzat41">
    <w:name w:val="Listatáblázat 4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aszertblzat41jellszn1">
    <w:name w:val="Listaszerű táblázat 4 – 1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aszertblzat42jellszn1">
    <w:name w:val="Listaszerű táblázat 4 – 2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aszertblzat43jellszn1">
    <w:name w:val="Listaszerű táblázat 4 – 3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aszertblzat44jellszn1">
    <w:name w:val="Listaszerű táblázat 4 – 4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aszertblzat45jellszn1">
    <w:name w:val="Listaszerű táblázat 4 – 5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aszertblzat46jellszn1">
    <w:name w:val="Listaszerű táblázat 4 – 6. jelölőszín1"/>
    <w:basedOn w:val="Normltblzat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aszertblzat5stt1">
    <w:name w:val="Listaszerű táblázat 5 – sötét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5stt1jellszn1">
    <w:name w:val="Listaszerű táblázat 5 – sötét – 1. jelölőszín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5stt2jellszn1">
    <w:name w:val="Listaszerű táblázat 5 – sötét – 2. jelölőszín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5stt3jellszn1">
    <w:name w:val="Listaszerű táblázat 5 – sötét – 3. jelölőszín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5stt4jellszn1">
    <w:name w:val="Listaszerű táblázat 5 – sötét – 4. jelölőszín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5stt5jellszn1">
    <w:name w:val="Listaszerű táblázat 5 – sötét – 5. jelölőszín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5stt6jellszn1">
    <w:name w:val="Listaszerű táblázat 5 – sötét – 6. jelölőszín1"/>
    <w:basedOn w:val="Normltblzat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aszertblzat6tarka1">
    <w:name w:val="Listaszerű táblázat 6 – tarka1"/>
    <w:basedOn w:val="Normltblzat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aszertblzat6tarka1jellszn1">
    <w:name w:val="Listaszerű táblázat 6 – tarka – 1. jelölőszín1"/>
    <w:basedOn w:val="Normltblzat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aszertblzat6tarka2jellszn1">
    <w:name w:val="Listaszerű táblázat 6 – tarka – 2. jelölőszín1"/>
    <w:basedOn w:val="Normltblzat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aszertblzat6tarka3jellszn1">
    <w:name w:val="Listaszerű táblázat 6 – tarka – 3. jelölőszín1"/>
    <w:basedOn w:val="Normltblzat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aszertblzat6tarka4jellszn1">
    <w:name w:val="Listaszerű táblázat 6 – tarka – 4. jelölőszín1"/>
    <w:basedOn w:val="Normltblzat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aszertblzat6tarka5jellszn1">
    <w:name w:val="Listaszerű táblázat 6 – tarka – 5. jelölőszín1"/>
    <w:basedOn w:val="Normltblzat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aszertblzat6tarka6jellszn1">
    <w:name w:val="Listaszerű táblázat 6 – tarka – 6. jelölőszín1"/>
    <w:basedOn w:val="Normltblzat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aszertblzat7tarka1">
    <w:name w:val="Listaszerű táblázat 7 – tarka1"/>
    <w:basedOn w:val="Normltblzat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aszertblzat7tarka1jellszn1">
    <w:name w:val="Listaszerű táblázat 7 – tarka – 1. jelölőszín1"/>
    <w:basedOn w:val="Normltblzat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aszertblzat7tarka2jellszn1">
    <w:name w:val="Listaszerű táblázat 7 – tarka – 2. jelölőszín1"/>
    <w:basedOn w:val="Normltblzat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aszertblzat7tarka3jellszn1">
    <w:name w:val="Listaszerű táblázat 7 – tarka – 3. jelölőszín1"/>
    <w:basedOn w:val="Normltblzat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aszertblzat7tarka4jellszn1">
    <w:name w:val="Listaszerű táblázat 7 – tarka – 4. jelölőszín1"/>
    <w:basedOn w:val="Normltblzat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aszertblzat7tarka5jellszn1">
    <w:name w:val="Listaszerű táblázat 7 – tarka – 5. jelölőszín1"/>
    <w:basedOn w:val="Normltblzat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aszertblzat7tarka6jellszn1">
    <w:name w:val="Listaszerű táblázat 7 – tarka – 6. jelölőszín1"/>
    <w:basedOn w:val="Normltblzat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szvege">
    <w:name w:val="macro"/>
    <w:link w:val="MakrszvegeChar"/>
    <w:uiPriority w:val="99"/>
    <w:semiHidden/>
    <w:unhideWhenUsed/>
    <w:rsid w:val="003D6B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left="72" w:right="72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3D6B32"/>
    <w:rPr>
      <w:rFonts w:ascii="Consolas" w:hAnsi="Consolas"/>
      <w:szCs w:val="20"/>
    </w:rPr>
  </w:style>
  <w:style w:type="table" w:styleId="Kzepesrcs1">
    <w:name w:val="Medium Grid 1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zepeslista1">
    <w:name w:val="Medium List 1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zenetfej">
    <w:name w:val="Message Header"/>
    <w:basedOn w:val="Norml"/>
    <w:link w:val="zenetfejChar"/>
    <w:uiPriority w:val="99"/>
    <w:semiHidden/>
    <w:unhideWhenUsed/>
    <w:rsid w:val="00152B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152B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incstrkz">
    <w:name w:val="No Spacing"/>
    <w:uiPriority w:val="36"/>
    <w:semiHidden/>
    <w:unhideWhenUsed/>
    <w:qFormat/>
    <w:rsid w:val="00152BD3"/>
    <w:pPr>
      <w:spacing w:after="0" w:line="240" w:lineRule="auto"/>
      <w:ind w:left="72" w:right="72"/>
    </w:pPr>
  </w:style>
  <w:style w:type="paragraph" w:styleId="NormlWeb">
    <w:name w:val="Normal (Web)"/>
    <w:basedOn w:val="Norml"/>
    <w:uiPriority w:val="99"/>
    <w:semiHidden/>
    <w:unhideWhenUsed/>
    <w:rsid w:val="00152BD3"/>
  </w:style>
  <w:style w:type="paragraph" w:styleId="Normlbehzs">
    <w:name w:val="Normal Indent"/>
    <w:basedOn w:val="Norml"/>
    <w:uiPriority w:val="99"/>
    <w:semiHidden/>
    <w:unhideWhenUsed/>
    <w:rsid w:val="00152BD3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152BD3"/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152BD3"/>
  </w:style>
  <w:style w:type="character" w:styleId="Oldalszm">
    <w:name w:val="page number"/>
    <w:basedOn w:val="Bekezdsalapbettpusa"/>
    <w:uiPriority w:val="99"/>
    <w:semiHidden/>
    <w:unhideWhenUsed/>
    <w:rsid w:val="00152BD3"/>
  </w:style>
  <w:style w:type="table" w:customStyle="1" w:styleId="Tblzategyszer11">
    <w:name w:val="Táblázat (egyszerű) 11"/>
    <w:basedOn w:val="Normltblzat"/>
    <w:uiPriority w:val="41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blzategyszer21">
    <w:name w:val="Táblázat (egyszerű) 21"/>
    <w:basedOn w:val="Normltblzat"/>
    <w:uiPriority w:val="42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blzategyszer31">
    <w:name w:val="Táblázat (egyszerű) 31"/>
    <w:basedOn w:val="Normltblzat"/>
    <w:uiPriority w:val="43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blzategyszer41">
    <w:name w:val="Táblázat (egyszerű) 41"/>
    <w:basedOn w:val="Normltblzat"/>
    <w:uiPriority w:val="44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blzategyszer51">
    <w:name w:val="Táblázat (egyszerű) 51"/>
    <w:basedOn w:val="Normltblzat"/>
    <w:uiPriority w:val="45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sakszveg">
    <w:name w:val="Plain Text"/>
    <w:basedOn w:val="Norml"/>
    <w:link w:val="CsakszvegChar"/>
    <w:uiPriority w:val="99"/>
    <w:semiHidden/>
    <w:unhideWhenUsed/>
    <w:rsid w:val="003D6B32"/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3D6B32"/>
    <w:rPr>
      <w:rFonts w:ascii="Consolas" w:hAnsi="Consolas"/>
      <w:szCs w:val="21"/>
    </w:r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rsid w:val="00A605D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A605D8"/>
    <w:rPr>
      <w:i/>
      <w:iCs/>
      <w:color w:val="404040" w:themeColor="text1" w:themeTint="BF"/>
    </w:rPr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152BD3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152BD3"/>
  </w:style>
  <w:style w:type="paragraph" w:styleId="Alrs">
    <w:name w:val="Signature"/>
    <w:basedOn w:val="Norml"/>
    <w:link w:val="AlrsChar"/>
    <w:uiPriority w:val="99"/>
    <w:semiHidden/>
    <w:unhideWhenUsed/>
    <w:rsid w:val="00152BD3"/>
    <w:pPr>
      <w:ind w:left="4320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152BD3"/>
  </w:style>
  <w:style w:type="character" w:styleId="Kiemels2">
    <w:name w:val="Strong"/>
    <w:basedOn w:val="Bekezdsalapbettpusa"/>
    <w:uiPriority w:val="22"/>
    <w:unhideWhenUsed/>
    <w:qFormat/>
    <w:rsid w:val="00152BD3"/>
    <w:rPr>
      <w:b/>
      <w:bCs/>
    </w:rPr>
  </w:style>
  <w:style w:type="paragraph" w:styleId="Alcm">
    <w:name w:val="Subtitle"/>
    <w:basedOn w:val="Norml"/>
    <w:link w:val="AlcmChar"/>
    <w:uiPriority w:val="11"/>
    <w:semiHidden/>
    <w:unhideWhenUsed/>
    <w:qFormat/>
    <w:rsid w:val="003D6B32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3D6B32"/>
    <w:rPr>
      <w:color w:val="5A5A5A" w:themeColor="text1" w:themeTint="A5"/>
    </w:rPr>
  </w:style>
  <w:style w:type="character" w:styleId="Finomkiemels">
    <w:name w:val="Subtle Emphasis"/>
    <w:basedOn w:val="Bekezdsalapbettpusa"/>
    <w:uiPriority w:val="19"/>
    <w:semiHidden/>
    <w:unhideWhenUsed/>
    <w:qFormat/>
    <w:rsid w:val="00152BD3"/>
    <w:rPr>
      <w:i/>
      <w:iCs/>
      <w:color w:val="404040" w:themeColor="text1" w:themeTint="BF"/>
    </w:rPr>
  </w:style>
  <w:style w:type="character" w:styleId="Finomhivatkozs">
    <w:name w:val="Subtle Reference"/>
    <w:basedOn w:val="Bekezdsalapbettpusa"/>
    <w:uiPriority w:val="31"/>
    <w:semiHidden/>
    <w:unhideWhenUsed/>
    <w:qFormat/>
    <w:rsid w:val="00152BD3"/>
    <w:rPr>
      <w:smallCaps/>
      <w:color w:val="5A5A5A" w:themeColor="text1" w:themeTint="A5"/>
    </w:rPr>
  </w:style>
  <w:style w:type="table" w:styleId="Trhatstblzat1">
    <w:name w:val="Table 3D effects 1"/>
    <w:basedOn w:val="Normltblzat"/>
    <w:uiPriority w:val="99"/>
    <w:semiHidden/>
    <w:unhideWhenUsed/>
    <w:rsid w:val="00152BD3"/>
    <w:pPr>
      <w:ind w:left="72" w:right="72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152BD3"/>
    <w:pPr>
      <w:ind w:left="72" w:right="72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152BD3"/>
    <w:pPr>
      <w:ind w:left="72" w:right="72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1">
    <w:name w:val="Table Classic 1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152BD3"/>
    <w:pPr>
      <w:ind w:left="72" w:right="72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1">
    <w:name w:val="Table Colorful 1"/>
    <w:basedOn w:val="Normltblzat"/>
    <w:uiPriority w:val="99"/>
    <w:semiHidden/>
    <w:unhideWhenUsed/>
    <w:rsid w:val="00152BD3"/>
    <w:pPr>
      <w:ind w:left="72" w:right="72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152BD3"/>
    <w:pPr>
      <w:ind w:left="72" w:right="72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szlopostblzat1">
    <w:name w:val="Table Columns 1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152BD3"/>
    <w:pPr>
      <w:ind w:left="72" w:right="72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152BD3"/>
    <w:pPr>
      <w:ind w:left="72" w:right="72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blzat">
    <w:name w:val="Table Contemporary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nstblzat">
    <w:name w:val="Table Elegant"/>
    <w:basedOn w:val="Normltblzat"/>
    <w:uiPriority w:val="99"/>
    <w:semiHidden/>
    <w:unhideWhenUsed/>
    <w:rsid w:val="00152BD3"/>
    <w:pPr>
      <w:ind w:left="72" w:right="72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1">
    <w:name w:val="Table Grid 1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152BD3"/>
    <w:pPr>
      <w:ind w:left="72" w:right="72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152BD3"/>
    <w:pPr>
      <w:ind w:left="72" w:right="72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152BD3"/>
    <w:pPr>
      <w:ind w:left="72" w:right="72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1">
    <w:name w:val="Table List 1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semiHidden/>
    <w:unhideWhenUsed/>
    <w:rsid w:val="00152BD3"/>
    <w:pPr>
      <w:ind w:left="72" w:right="72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Hivatkozsjegyzk">
    <w:name w:val="table of authorities"/>
    <w:basedOn w:val="Norml"/>
    <w:next w:val="Norml"/>
    <w:uiPriority w:val="99"/>
    <w:semiHidden/>
    <w:unhideWhenUsed/>
    <w:rsid w:val="00152BD3"/>
    <w:pPr>
      <w:ind w:left="220" w:hanging="220"/>
    </w:pPr>
  </w:style>
  <w:style w:type="paragraph" w:styleId="brajegyzk">
    <w:name w:val="table of figures"/>
    <w:basedOn w:val="Norml"/>
    <w:next w:val="Norml"/>
    <w:uiPriority w:val="99"/>
    <w:semiHidden/>
    <w:unhideWhenUsed/>
    <w:rsid w:val="00152BD3"/>
  </w:style>
  <w:style w:type="table" w:styleId="Profitblzat">
    <w:name w:val="Table Professional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gyszertblzat1">
    <w:name w:val="Table Simple 1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152BD3"/>
    <w:pPr>
      <w:ind w:left="72" w:right="72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semiHidden/>
    <w:unhideWhenUsed/>
    <w:rsid w:val="00152BD3"/>
    <w:pPr>
      <w:ind w:left="72" w:right="72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152BD3"/>
    <w:pPr>
      <w:ind w:left="72" w:right="72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semiHidden/>
    <w:unhideWhenUsed/>
    <w:rsid w:val="00152BD3"/>
    <w:pPr>
      <w:ind w:left="72" w:right="7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estblzat1">
    <w:name w:val="Table Web 1"/>
    <w:basedOn w:val="Normltblzat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m">
    <w:name w:val="Title"/>
    <w:basedOn w:val="Norml"/>
    <w:link w:val="CmChar"/>
    <w:uiPriority w:val="10"/>
    <w:semiHidden/>
    <w:unhideWhenUsed/>
    <w:qFormat/>
    <w:rsid w:val="00A605D8"/>
    <w:pPr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semiHidden/>
    <w:rsid w:val="00A605D8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Hivatkozsjegyzk-fej">
    <w:name w:val="toa heading"/>
    <w:basedOn w:val="Norml"/>
    <w:next w:val="Norml"/>
    <w:uiPriority w:val="99"/>
    <w:semiHidden/>
    <w:unhideWhenUsed/>
    <w:rsid w:val="00152BD3"/>
    <w:rPr>
      <w:rFonts w:asciiTheme="majorHAnsi" w:eastAsiaTheme="majorEastAsia" w:hAnsiTheme="majorHAnsi" w:cstheme="majorBidi"/>
      <w:b/>
      <w:bCs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152BD3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152BD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152BD3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152BD3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152BD3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152BD3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152BD3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152BD3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152BD3"/>
    <w:pPr>
      <w:spacing w:after="100"/>
      <w:ind w:left="1760"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75B76"/>
    <w:pPr>
      <w:outlineLvl w:val="9"/>
    </w:pPr>
  </w:style>
  <w:style w:type="character" w:styleId="Helyrzszveg">
    <w:name w:val="Placeholder Text"/>
    <w:basedOn w:val="Bekezdsalapbettpusa"/>
    <w:uiPriority w:val="99"/>
    <w:semiHidden/>
    <w:rsid w:val="006E2643"/>
    <w:rPr>
      <w:color w:val="808080"/>
    </w:rPr>
  </w:style>
  <w:style w:type="paragraph" w:customStyle="1" w:styleId="p1">
    <w:name w:val="p1"/>
    <w:basedOn w:val="Norml"/>
    <w:rsid w:val="00950FCB"/>
    <w:pPr>
      <w:spacing w:before="100" w:beforeAutospacing="1" w:after="100" w:afterAutospacing="1"/>
    </w:pPr>
  </w:style>
  <w:style w:type="character" w:customStyle="1" w:styleId="s1">
    <w:name w:val="s1"/>
    <w:basedOn w:val="Bekezdsalapbettpusa"/>
    <w:rsid w:val="00950FCB"/>
  </w:style>
  <w:style w:type="paragraph" w:customStyle="1" w:styleId="p2">
    <w:name w:val="p2"/>
    <w:basedOn w:val="Norml"/>
    <w:rsid w:val="00DF428A"/>
    <w:pPr>
      <w:spacing w:before="100" w:beforeAutospacing="1" w:after="100" w:afterAutospacing="1"/>
    </w:pPr>
  </w:style>
  <w:style w:type="paragraph" w:customStyle="1" w:styleId="p3">
    <w:name w:val="p3"/>
    <w:basedOn w:val="Norml"/>
    <w:rsid w:val="00DF428A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l"/>
    <w:rsid w:val="00E05D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30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herlaszlo\Downloads\tf03988309_win32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15CF09A19CC49D5A0A7FDDD57AAD0A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0A13872-EFC0-451F-91DA-FDBACEEABB52}"/>
      </w:docPartPr>
      <w:docPartBody>
        <w:p w:rsidR="00E155A6" w:rsidRDefault="001370E9">
          <w:pPr>
            <w:pStyle w:val="D15CF09A19CC49D5A0A7FDDD57AAD0AC"/>
          </w:pPr>
          <w:r w:rsidRPr="00F1091E">
            <w:rPr>
              <w:lang w:val="en-GB" w:bidi="en-GB"/>
            </w:rPr>
            <w:t>Name</w:t>
          </w:r>
        </w:p>
      </w:docPartBody>
    </w:docPart>
    <w:docPart>
      <w:docPartPr>
        <w:name w:val="996C5261548746A78340782EEA50B9B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475FA93-F2C7-46F6-8E4C-F58D9A960092}"/>
      </w:docPartPr>
      <w:docPartBody>
        <w:p w:rsidR="00E155A6" w:rsidRDefault="001370E9">
          <w:pPr>
            <w:pStyle w:val="996C5261548746A78340782EEA50B9B9"/>
          </w:pPr>
          <w:r w:rsidRPr="00F1091E">
            <w:rPr>
              <w:lang w:val="en-GB" w:bidi="en-GB"/>
            </w:rPr>
            <w:t>Class</w:t>
          </w:r>
        </w:p>
      </w:docPartBody>
    </w:docPart>
    <w:docPart>
      <w:docPartPr>
        <w:name w:val="4A8FC38EA4384D69BBC45749FA90411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4E70917-982F-4424-A78B-D6363BA3A95B}"/>
      </w:docPartPr>
      <w:docPartBody>
        <w:p w:rsidR="00E155A6" w:rsidRDefault="001370E9">
          <w:pPr>
            <w:pStyle w:val="4A8FC38EA4384D69BBC45749FA904114"/>
          </w:pPr>
          <w:r w:rsidRPr="00F1091E">
            <w:rPr>
              <w:lang w:val="en-GB" w:bidi="en-GB"/>
            </w:rPr>
            <w:t>Instructor</w:t>
          </w:r>
        </w:p>
      </w:docPartBody>
    </w:docPart>
    <w:docPart>
      <w:docPartPr>
        <w:name w:val="A094C7761B1445A9B1FEFF27F1FCD84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6225F41-78CF-4660-8C31-AF8DE7FBB812}"/>
      </w:docPartPr>
      <w:docPartBody>
        <w:p w:rsidR="00E155A6" w:rsidRDefault="001370E9">
          <w:pPr>
            <w:pStyle w:val="A094C7761B1445A9B1FEFF27F1FCD845"/>
          </w:pPr>
          <w:r w:rsidRPr="00F1091E">
            <w:rPr>
              <w:lang w:val="en-GB" w:bidi="en-GB"/>
            </w:rPr>
            <w:t>Period</w:t>
          </w:r>
        </w:p>
      </w:docPartBody>
    </w:docPart>
    <w:docPart>
      <w:docPartPr>
        <w:name w:val="A55539838B9D4AE88711F3CB165F018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54708BB-1F38-42A5-9B12-490EFB0C9D4A}"/>
      </w:docPartPr>
      <w:docPartBody>
        <w:p w:rsidR="00E155A6" w:rsidRDefault="001370E9">
          <w:pPr>
            <w:pStyle w:val="A55539838B9D4AE88711F3CB165F0180"/>
          </w:pPr>
          <w:r w:rsidRPr="00F1091E">
            <w:rPr>
              <w:lang w:val="en-GB" w:bidi="en-GB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70E9"/>
    <w:rsid w:val="0010614B"/>
    <w:rsid w:val="001370E9"/>
    <w:rsid w:val="001C121C"/>
    <w:rsid w:val="003048AC"/>
    <w:rsid w:val="00336DE6"/>
    <w:rsid w:val="003A24A4"/>
    <w:rsid w:val="004866DD"/>
    <w:rsid w:val="004A08BB"/>
    <w:rsid w:val="007B26BC"/>
    <w:rsid w:val="0091177D"/>
    <w:rsid w:val="00967FE4"/>
    <w:rsid w:val="00B16915"/>
    <w:rsid w:val="00C17572"/>
    <w:rsid w:val="00C42E2E"/>
    <w:rsid w:val="00E155A6"/>
    <w:rsid w:val="00EB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15CF09A19CC49D5A0A7FDDD57AAD0AC">
    <w:name w:val="D15CF09A19CC49D5A0A7FDDD57AAD0AC"/>
  </w:style>
  <w:style w:type="paragraph" w:customStyle="1" w:styleId="996C5261548746A78340782EEA50B9B9">
    <w:name w:val="996C5261548746A78340782EEA50B9B9"/>
  </w:style>
  <w:style w:type="paragraph" w:customStyle="1" w:styleId="4A8FC38EA4384D69BBC45749FA904114">
    <w:name w:val="4A8FC38EA4384D69BBC45749FA904114"/>
  </w:style>
  <w:style w:type="paragraph" w:customStyle="1" w:styleId="A094C7761B1445A9B1FEFF27F1FCD845">
    <w:name w:val="A094C7761B1445A9B1FEFF27F1FCD845"/>
  </w:style>
  <w:style w:type="paragraph" w:customStyle="1" w:styleId="A55539838B9D4AE88711F3CB165F0180">
    <w:name w:val="A55539838B9D4AE88711F3CB165F01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st with essay questio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-Palatino Linotype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C:\Users\feherlaszlo\Downloads\tf03988309_win32 (1).dotx</Template>
  <TotalTime>224</TotalTime>
  <Pages>7</Pages>
  <Words>807</Words>
  <Characters>5569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Fehér László Péter</dc:creator>
  <cp:lastModifiedBy>Kata Gulyás</cp:lastModifiedBy>
  <cp:revision>120</cp:revision>
  <cp:lastPrinted>2026-08-27T15:37:00Z</cp:lastPrinted>
  <dcterms:created xsi:type="dcterms:W3CDTF">2022-10-04T14:27:00Z</dcterms:created>
  <dcterms:modified xsi:type="dcterms:W3CDTF">2026-08-27T17:51:00Z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